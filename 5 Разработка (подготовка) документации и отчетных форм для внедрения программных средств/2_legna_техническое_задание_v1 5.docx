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22CC" w:rsidRDefault="009B22CC" w:rsidP="002D21D6">
      <w:pPr>
        <w:pStyle w:val="Heading1"/>
        <w:jc w:val="center"/>
        <w:rPr>
          <w:rFonts w:cs="Times New Roman"/>
        </w:rPr>
      </w:pPr>
    </w:p>
    <w:p w:rsidR="009B22CC" w:rsidRDefault="009B22CC" w:rsidP="002D21D6">
      <w:pPr>
        <w:pStyle w:val="Heading1"/>
        <w:jc w:val="center"/>
        <w:rPr>
          <w:rFonts w:cs="Times New Roman"/>
        </w:rPr>
      </w:pPr>
    </w:p>
    <w:p w:rsidR="009B22CC" w:rsidRDefault="009B22CC" w:rsidP="002D21D6">
      <w:pPr>
        <w:pStyle w:val="Heading1"/>
        <w:jc w:val="center"/>
        <w:rPr>
          <w:rFonts w:cs="Times New Roman"/>
        </w:rPr>
      </w:pPr>
    </w:p>
    <w:p w:rsidR="009B22CC" w:rsidRDefault="009B22CC" w:rsidP="002D21D6">
      <w:pPr>
        <w:pStyle w:val="Heading1"/>
        <w:jc w:val="center"/>
        <w:rPr>
          <w:rFonts w:cs="Times New Roman"/>
        </w:rPr>
      </w:pPr>
    </w:p>
    <w:p w:rsidR="009B22CC" w:rsidRDefault="009B22CC" w:rsidP="002D21D6">
      <w:pPr>
        <w:pStyle w:val="Heading1"/>
        <w:jc w:val="center"/>
        <w:rPr>
          <w:rFonts w:cs="Times New Roman"/>
        </w:rPr>
      </w:pPr>
    </w:p>
    <w:p w:rsidR="009B22CC" w:rsidRDefault="009B22CC" w:rsidP="002D21D6">
      <w:pPr>
        <w:pStyle w:val="Heading1"/>
        <w:jc w:val="center"/>
        <w:rPr>
          <w:rFonts w:cs="Times New Roman"/>
        </w:rPr>
      </w:pPr>
    </w:p>
    <w:p w:rsidR="009B22CC" w:rsidRPr="00D30D26" w:rsidRDefault="009B22CC" w:rsidP="004C5820">
      <w:pPr>
        <w:pStyle w:val="Title"/>
        <w:rPr>
          <w:rFonts w:cs="Times New Roman"/>
          <w:vertAlign w:val="subscript"/>
        </w:rPr>
      </w:pPr>
      <w:r>
        <w:t>Создание сайта legna.ru</w:t>
      </w:r>
    </w:p>
    <w:p w:rsidR="009B22CC" w:rsidRDefault="009B22CC" w:rsidP="005B5E2C">
      <w:pPr>
        <w:pStyle w:val="Subtitle"/>
      </w:pPr>
      <w:r>
        <w:t>Техническое задание</w:t>
      </w:r>
    </w:p>
    <w:p w:rsidR="009B22CC" w:rsidRPr="00A17884" w:rsidRDefault="009B22CC" w:rsidP="00B116FE">
      <w:pPr>
        <w:rPr>
          <w:color w:val="1F497D"/>
          <w:sz w:val="18"/>
          <w:szCs w:val="18"/>
        </w:rPr>
      </w:pPr>
      <w:r>
        <w:rPr>
          <w:color w:val="1F497D"/>
          <w:sz w:val="18"/>
          <w:szCs w:val="18"/>
        </w:rPr>
        <w:t>версия 1.5</w:t>
      </w:r>
    </w:p>
    <w:p w:rsidR="009B22CC" w:rsidRDefault="009B22CC"/>
    <w:p w:rsidR="009B22CC" w:rsidRDefault="009B22CC" w:rsidP="005B5E2C">
      <w:r>
        <w:t>Версии документа</w:t>
      </w:r>
    </w:p>
    <w:tbl>
      <w:tblPr>
        <w:tblW w:w="0" w:type="auto"/>
        <w:tblInd w:w="-1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3057"/>
        <w:gridCol w:w="3259"/>
        <w:gridCol w:w="3255"/>
      </w:tblGrid>
      <w:tr w:rsidR="009B22CC" w:rsidRPr="002E028D">
        <w:tc>
          <w:tcPr>
            <w:tcW w:w="3244" w:type="dxa"/>
            <w:shd w:val="clear" w:color="auto" w:fill="E0E0E0"/>
          </w:tcPr>
          <w:p w:rsidR="009B22CC" w:rsidRPr="002E028D" w:rsidRDefault="009B22CC" w:rsidP="009C67D4">
            <w:pPr>
              <w:pStyle w:val="NoSpacing"/>
            </w:pPr>
            <w:r w:rsidRPr="002E028D">
              <w:t>Автор</w:t>
            </w:r>
          </w:p>
        </w:tc>
        <w:tc>
          <w:tcPr>
            <w:tcW w:w="3459" w:type="dxa"/>
            <w:shd w:val="clear" w:color="auto" w:fill="E0E0E0"/>
          </w:tcPr>
          <w:p w:rsidR="009B22CC" w:rsidRPr="002E028D" w:rsidRDefault="009B22CC" w:rsidP="009C67D4">
            <w:pPr>
              <w:pStyle w:val="NoSpacing"/>
            </w:pPr>
            <w:r w:rsidRPr="002E028D">
              <w:t>Дата изменений</w:t>
            </w:r>
          </w:p>
        </w:tc>
        <w:tc>
          <w:tcPr>
            <w:tcW w:w="3459" w:type="dxa"/>
            <w:shd w:val="clear" w:color="auto" w:fill="E0E0E0"/>
          </w:tcPr>
          <w:p w:rsidR="009B22CC" w:rsidRPr="002E028D" w:rsidRDefault="009B22CC" w:rsidP="009C67D4">
            <w:pPr>
              <w:pStyle w:val="NoSpacing"/>
            </w:pPr>
            <w:r w:rsidRPr="002E028D">
              <w:t>Версия документа</w:t>
            </w:r>
          </w:p>
        </w:tc>
      </w:tr>
      <w:tr w:rsidR="009B22CC" w:rsidRPr="002E028D">
        <w:tc>
          <w:tcPr>
            <w:tcW w:w="3244" w:type="dxa"/>
            <w:shd w:val="clear" w:color="auto" w:fill="FFFFFF"/>
          </w:tcPr>
          <w:p w:rsidR="009B22CC" w:rsidRPr="002E028D" w:rsidRDefault="009B22CC" w:rsidP="009C67D4">
            <w:pPr>
              <w:pStyle w:val="NoSpacing"/>
              <w:rPr>
                <w:color w:val="000000"/>
              </w:rPr>
            </w:pPr>
            <w:r w:rsidRPr="002E028D">
              <w:t>Скалецкая Е.</w:t>
            </w:r>
          </w:p>
        </w:tc>
        <w:tc>
          <w:tcPr>
            <w:tcW w:w="3459" w:type="dxa"/>
            <w:shd w:val="clear" w:color="auto" w:fill="FFFFFF"/>
          </w:tcPr>
          <w:p w:rsidR="009B22CC" w:rsidRPr="002E028D" w:rsidRDefault="009B22CC" w:rsidP="00C15DD9">
            <w:pPr>
              <w:pStyle w:val="NoSpacing"/>
              <w:rPr>
                <w:color w:val="000000"/>
              </w:rPr>
            </w:pPr>
            <w:r w:rsidRPr="002E028D">
              <w:rPr>
                <w:color w:val="000000"/>
                <w:lang w:val="en-US"/>
              </w:rPr>
              <w:t>04.06</w:t>
            </w:r>
            <w:r w:rsidRPr="002E028D">
              <w:rPr>
                <w:color w:val="000000"/>
              </w:rPr>
              <w:t>.2012</w:t>
            </w:r>
          </w:p>
        </w:tc>
        <w:tc>
          <w:tcPr>
            <w:tcW w:w="3459" w:type="dxa"/>
            <w:shd w:val="clear" w:color="auto" w:fill="FFFFFF"/>
          </w:tcPr>
          <w:p w:rsidR="009B22CC" w:rsidRPr="002E028D" w:rsidRDefault="009B22CC" w:rsidP="009C67D4">
            <w:pPr>
              <w:pStyle w:val="NoSpacing"/>
              <w:rPr>
                <w:color w:val="000000"/>
              </w:rPr>
            </w:pPr>
            <w:r w:rsidRPr="002E028D">
              <w:rPr>
                <w:color w:val="000000"/>
              </w:rPr>
              <w:t>1.0</w:t>
            </w:r>
          </w:p>
        </w:tc>
      </w:tr>
      <w:tr w:rsidR="009B22CC" w:rsidRPr="002E028D">
        <w:tc>
          <w:tcPr>
            <w:tcW w:w="3244" w:type="dxa"/>
            <w:shd w:val="clear" w:color="auto" w:fill="FFFFFF"/>
          </w:tcPr>
          <w:p w:rsidR="009B22CC" w:rsidRPr="002E028D" w:rsidRDefault="009B22CC" w:rsidP="009C67D4">
            <w:pPr>
              <w:pStyle w:val="NoSpacing"/>
            </w:pPr>
            <w:r w:rsidRPr="002E028D">
              <w:t>Скалецкая Е.</w:t>
            </w:r>
          </w:p>
        </w:tc>
        <w:tc>
          <w:tcPr>
            <w:tcW w:w="3459" w:type="dxa"/>
            <w:shd w:val="clear" w:color="auto" w:fill="FFFFFF"/>
          </w:tcPr>
          <w:p w:rsidR="009B22CC" w:rsidRPr="002E028D" w:rsidRDefault="009B22CC" w:rsidP="00C15DD9">
            <w:pPr>
              <w:pStyle w:val="NoSpacing"/>
              <w:rPr>
                <w:color w:val="000000"/>
              </w:rPr>
            </w:pPr>
            <w:r w:rsidRPr="002E028D">
              <w:rPr>
                <w:color w:val="000000"/>
              </w:rPr>
              <w:t>14.06.2012</w:t>
            </w:r>
          </w:p>
        </w:tc>
        <w:tc>
          <w:tcPr>
            <w:tcW w:w="3459" w:type="dxa"/>
            <w:shd w:val="clear" w:color="auto" w:fill="FFFFFF"/>
          </w:tcPr>
          <w:p w:rsidR="009B22CC" w:rsidRPr="002E028D" w:rsidRDefault="009B22CC" w:rsidP="009C67D4">
            <w:pPr>
              <w:pStyle w:val="NoSpacing"/>
              <w:rPr>
                <w:color w:val="000000"/>
              </w:rPr>
            </w:pPr>
            <w:r w:rsidRPr="002E028D">
              <w:rPr>
                <w:color w:val="000000"/>
              </w:rPr>
              <w:t>1.1</w:t>
            </w:r>
          </w:p>
        </w:tc>
      </w:tr>
      <w:tr w:rsidR="009B22CC" w:rsidRPr="002E028D">
        <w:tc>
          <w:tcPr>
            <w:tcW w:w="3244" w:type="dxa"/>
            <w:shd w:val="clear" w:color="auto" w:fill="FFFFFF"/>
          </w:tcPr>
          <w:p w:rsidR="009B22CC" w:rsidRPr="002E028D" w:rsidRDefault="009B22CC" w:rsidP="009C67D4">
            <w:pPr>
              <w:pStyle w:val="NoSpacing"/>
            </w:pPr>
            <w:r w:rsidRPr="002E028D">
              <w:t>Скалецкая Е.</w:t>
            </w:r>
          </w:p>
        </w:tc>
        <w:tc>
          <w:tcPr>
            <w:tcW w:w="3459" w:type="dxa"/>
            <w:shd w:val="clear" w:color="auto" w:fill="FFFFFF"/>
          </w:tcPr>
          <w:p w:rsidR="009B22CC" w:rsidRPr="002E028D" w:rsidRDefault="009B22CC" w:rsidP="00C15DD9">
            <w:pPr>
              <w:pStyle w:val="NoSpacing"/>
              <w:rPr>
                <w:color w:val="000000"/>
              </w:rPr>
            </w:pPr>
            <w:r w:rsidRPr="002E028D">
              <w:rPr>
                <w:color w:val="000000"/>
              </w:rPr>
              <w:t>16.06.2012</w:t>
            </w:r>
          </w:p>
        </w:tc>
        <w:tc>
          <w:tcPr>
            <w:tcW w:w="3459" w:type="dxa"/>
            <w:shd w:val="clear" w:color="auto" w:fill="FFFFFF"/>
          </w:tcPr>
          <w:p w:rsidR="009B22CC" w:rsidRPr="002E028D" w:rsidRDefault="009B22CC" w:rsidP="00CA4D32">
            <w:pPr>
              <w:pStyle w:val="NoSpacing"/>
              <w:rPr>
                <w:color w:val="000000"/>
              </w:rPr>
            </w:pPr>
            <w:r w:rsidRPr="002E028D">
              <w:rPr>
                <w:color w:val="000000"/>
              </w:rPr>
              <w:t>1.2</w:t>
            </w:r>
          </w:p>
        </w:tc>
      </w:tr>
      <w:tr w:rsidR="009B22CC" w:rsidRPr="002E028D">
        <w:tc>
          <w:tcPr>
            <w:tcW w:w="3244" w:type="dxa"/>
            <w:shd w:val="clear" w:color="auto" w:fill="FFFFFF"/>
          </w:tcPr>
          <w:p w:rsidR="009B22CC" w:rsidRPr="002E028D" w:rsidRDefault="009B22CC" w:rsidP="009C67D4">
            <w:pPr>
              <w:pStyle w:val="NoSpacing"/>
            </w:pPr>
            <w:r w:rsidRPr="002E028D">
              <w:t>Скалецкая Е.</w:t>
            </w:r>
          </w:p>
        </w:tc>
        <w:tc>
          <w:tcPr>
            <w:tcW w:w="3459" w:type="dxa"/>
            <w:shd w:val="clear" w:color="auto" w:fill="FFFFFF"/>
          </w:tcPr>
          <w:p w:rsidR="009B22CC" w:rsidRPr="002E028D" w:rsidRDefault="009B22CC" w:rsidP="00C15DD9">
            <w:pPr>
              <w:pStyle w:val="NoSpacing"/>
              <w:rPr>
                <w:color w:val="000000"/>
              </w:rPr>
            </w:pPr>
            <w:r w:rsidRPr="002E028D">
              <w:rPr>
                <w:color w:val="000000"/>
              </w:rPr>
              <w:t>21.06.2012</w:t>
            </w:r>
          </w:p>
        </w:tc>
        <w:tc>
          <w:tcPr>
            <w:tcW w:w="3459" w:type="dxa"/>
            <w:shd w:val="clear" w:color="auto" w:fill="FFFFFF"/>
          </w:tcPr>
          <w:p w:rsidR="009B22CC" w:rsidRPr="002E028D" w:rsidRDefault="009B22CC" w:rsidP="00CA4D32">
            <w:pPr>
              <w:pStyle w:val="NoSpacing"/>
              <w:rPr>
                <w:color w:val="000000"/>
              </w:rPr>
            </w:pPr>
            <w:r w:rsidRPr="002E028D">
              <w:rPr>
                <w:color w:val="000000"/>
              </w:rPr>
              <w:t>1.3</w:t>
            </w:r>
          </w:p>
        </w:tc>
      </w:tr>
      <w:tr w:rsidR="009B22CC" w:rsidRPr="002E028D">
        <w:tc>
          <w:tcPr>
            <w:tcW w:w="3244" w:type="dxa"/>
            <w:shd w:val="clear" w:color="auto" w:fill="FFFFFF"/>
          </w:tcPr>
          <w:p w:rsidR="009B22CC" w:rsidRPr="002E028D" w:rsidRDefault="009B22CC" w:rsidP="009C67D4">
            <w:pPr>
              <w:pStyle w:val="NoSpacing"/>
            </w:pPr>
            <w:r w:rsidRPr="002E028D">
              <w:t>Скалецкая Е.</w:t>
            </w:r>
          </w:p>
        </w:tc>
        <w:tc>
          <w:tcPr>
            <w:tcW w:w="3459" w:type="dxa"/>
            <w:shd w:val="clear" w:color="auto" w:fill="FFFFFF"/>
          </w:tcPr>
          <w:p w:rsidR="009B22CC" w:rsidRPr="002E028D" w:rsidRDefault="009B22CC" w:rsidP="00C15DD9">
            <w:pPr>
              <w:pStyle w:val="NoSpacing"/>
              <w:rPr>
                <w:color w:val="000000"/>
              </w:rPr>
            </w:pPr>
            <w:r w:rsidRPr="002E028D">
              <w:rPr>
                <w:color w:val="000000"/>
              </w:rPr>
              <w:t>25.06.2012</w:t>
            </w:r>
          </w:p>
        </w:tc>
        <w:tc>
          <w:tcPr>
            <w:tcW w:w="3459" w:type="dxa"/>
            <w:shd w:val="clear" w:color="auto" w:fill="FFFFFF"/>
          </w:tcPr>
          <w:p w:rsidR="009B22CC" w:rsidRPr="002E028D" w:rsidRDefault="009B22CC" w:rsidP="00CA4D32">
            <w:pPr>
              <w:pStyle w:val="NoSpacing"/>
              <w:rPr>
                <w:color w:val="000000"/>
              </w:rPr>
            </w:pPr>
            <w:r w:rsidRPr="002E028D">
              <w:rPr>
                <w:color w:val="000000"/>
              </w:rPr>
              <w:t>1.4</w:t>
            </w:r>
          </w:p>
        </w:tc>
      </w:tr>
      <w:tr w:rsidR="009B22CC" w:rsidRPr="002E028D">
        <w:tc>
          <w:tcPr>
            <w:tcW w:w="3244" w:type="dxa"/>
            <w:shd w:val="clear" w:color="auto" w:fill="FFFFFF"/>
          </w:tcPr>
          <w:p w:rsidR="009B22CC" w:rsidRPr="002E028D" w:rsidRDefault="009B22CC" w:rsidP="009C67D4">
            <w:pPr>
              <w:pStyle w:val="NoSpacing"/>
            </w:pPr>
            <w:r w:rsidRPr="002E028D">
              <w:t>Скалецкая Е.</w:t>
            </w:r>
          </w:p>
        </w:tc>
        <w:tc>
          <w:tcPr>
            <w:tcW w:w="3459" w:type="dxa"/>
            <w:shd w:val="clear" w:color="auto" w:fill="FFFFFF"/>
          </w:tcPr>
          <w:p w:rsidR="009B22CC" w:rsidRPr="002E028D" w:rsidRDefault="009B22CC" w:rsidP="00C15DD9">
            <w:pPr>
              <w:pStyle w:val="NoSpacing"/>
              <w:rPr>
                <w:color w:val="000000"/>
              </w:rPr>
            </w:pPr>
            <w:r w:rsidRPr="002E028D">
              <w:rPr>
                <w:color w:val="000000"/>
              </w:rPr>
              <w:t>27.06.2012</w:t>
            </w:r>
          </w:p>
        </w:tc>
        <w:tc>
          <w:tcPr>
            <w:tcW w:w="3459" w:type="dxa"/>
            <w:shd w:val="clear" w:color="auto" w:fill="FFFFFF"/>
          </w:tcPr>
          <w:p w:rsidR="009B22CC" w:rsidRPr="002E028D" w:rsidRDefault="009B22CC" w:rsidP="00CA4D32">
            <w:pPr>
              <w:pStyle w:val="NoSpacing"/>
              <w:rPr>
                <w:color w:val="000000"/>
              </w:rPr>
            </w:pPr>
            <w:r w:rsidRPr="002E028D">
              <w:rPr>
                <w:color w:val="000000"/>
              </w:rPr>
              <w:t>1.5</w:t>
            </w:r>
          </w:p>
        </w:tc>
      </w:tr>
    </w:tbl>
    <w:p w:rsidR="009B22CC" w:rsidRDefault="009B22CC"/>
    <w:p w:rsidR="009B22CC" w:rsidRDefault="009B22CC"/>
    <w:p w:rsidR="009B22CC" w:rsidRDefault="009B22CC"/>
    <w:p w:rsidR="009B22CC" w:rsidRDefault="009B22CC"/>
    <w:p w:rsidR="009B22CC" w:rsidRDefault="009B22CC"/>
    <w:p w:rsidR="009B22CC" w:rsidRDefault="009B22CC"/>
    <w:p w:rsidR="009B22CC" w:rsidRDefault="009B22CC"/>
    <w:p w:rsidR="009B22CC" w:rsidRDefault="009B22CC"/>
    <w:p w:rsidR="009B22CC" w:rsidRDefault="009B22CC">
      <w:r>
        <w:t>Всего страниц, включая титульную:  39</w:t>
      </w:r>
    </w:p>
    <w:p w:rsidR="009B22CC" w:rsidRPr="0090055F" w:rsidRDefault="009B22CC">
      <w:pPr>
        <w:rPr>
          <w:b/>
          <w:bCs/>
          <w:sz w:val="28"/>
          <w:szCs w:val="28"/>
        </w:rPr>
      </w:pPr>
      <w:r w:rsidRPr="0090055F">
        <w:rPr>
          <w:b/>
          <w:bCs/>
          <w:sz w:val="28"/>
          <w:szCs w:val="28"/>
        </w:rPr>
        <w:t>Содержание</w:t>
      </w:r>
    </w:p>
    <w:bookmarkStart w:id="0" w:name="_Toc325651656"/>
    <w:p w:rsidR="009B22CC" w:rsidRDefault="009B22CC">
      <w:pPr>
        <w:pStyle w:val="TOC1"/>
        <w:tabs>
          <w:tab w:val="right" w:leader="dot" w:pos="9345"/>
        </w:tabs>
        <w:rPr>
          <w:noProof/>
          <w:lang w:eastAsia="ru-RU"/>
        </w:rPr>
      </w:pPr>
      <w:r>
        <w:fldChar w:fldCharType="begin"/>
      </w:r>
      <w:r>
        <w:instrText xml:space="preserve"> TOC \o "1-3" \h \z \u </w:instrText>
      </w:r>
      <w:r>
        <w:fldChar w:fldCharType="separate"/>
      </w:r>
      <w:hyperlink w:anchor="_Toc328760141" w:history="1">
        <w:r w:rsidRPr="009B3246">
          <w:rPr>
            <w:rStyle w:val="Hyperlink"/>
            <w:noProof/>
          </w:rPr>
          <w:t>Цель проекта</w:t>
        </w:r>
        <w:r>
          <w:rPr>
            <w:noProof/>
            <w:webHidden/>
          </w:rPr>
          <w:tab/>
        </w:r>
        <w:r>
          <w:rPr>
            <w:noProof/>
            <w:webHidden/>
          </w:rPr>
          <w:fldChar w:fldCharType="begin"/>
        </w:r>
        <w:r>
          <w:rPr>
            <w:noProof/>
            <w:webHidden/>
          </w:rPr>
          <w:instrText xml:space="preserve"> PAGEREF _Toc328760141 \h </w:instrText>
        </w:r>
        <w:r>
          <w:rPr>
            <w:noProof/>
          </w:rPr>
        </w:r>
        <w:r>
          <w:rPr>
            <w:noProof/>
            <w:webHidden/>
          </w:rPr>
          <w:fldChar w:fldCharType="separate"/>
        </w:r>
        <w:r>
          <w:rPr>
            <w:noProof/>
            <w:webHidden/>
          </w:rPr>
          <w:t>5</w:t>
        </w:r>
        <w:r>
          <w:rPr>
            <w:noProof/>
            <w:webHidden/>
          </w:rPr>
          <w:fldChar w:fldCharType="end"/>
        </w:r>
      </w:hyperlink>
    </w:p>
    <w:p w:rsidR="009B22CC" w:rsidRDefault="009B22CC">
      <w:pPr>
        <w:pStyle w:val="TOC1"/>
        <w:tabs>
          <w:tab w:val="right" w:leader="dot" w:pos="9345"/>
        </w:tabs>
        <w:rPr>
          <w:noProof/>
          <w:lang w:eastAsia="ru-RU"/>
        </w:rPr>
      </w:pPr>
      <w:hyperlink w:anchor="_Toc328760142" w:history="1">
        <w:r w:rsidRPr="009B3246">
          <w:rPr>
            <w:rStyle w:val="Hyperlink"/>
            <w:noProof/>
          </w:rPr>
          <w:t>Статус документа</w:t>
        </w:r>
        <w:r>
          <w:rPr>
            <w:noProof/>
            <w:webHidden/>
          </w:rPr>
          <w:tab/>
        </w:r>
        <w:r>
          <w:rPr>
            <w:noProof/>
            <w:webHidden/>
          </w:rPr>
          <w:fldChar w:fldCharType="begin"/>
        </w:r>
        <w:r>
          <w:rPr>
            <w:noProof/>
            <w:webHidden/>
          </w:rPr>
          <w:instrText xml:space="preserve"> PAGEREF _Toc328760142 \h </w:instrText>
        </w:r>
        <w:r>
          <w:rPr>
            <w:noProof/>
          </w:rPr>
        </w:r>
        <w:r>
          <w:rPr>
            <w:noProof/>
            <w:webHidden/>
          </w:rPr>
          <w:fldChar w:fldCharType="separate"/>
        </w:r>
        <w:r>
          <w:rPr>
            <w:noProof/>
            <w:webHidden/>
          </w:rPr>
          <w:t>5</w:t>
        </w:r>
        <w:r>
          <w:rPr>
            <w:noProof/>
            <w:webHidden/>
          </w:rPr>
          <w:fldChar w:fldCharType="end"/>
        </w:r>
      </w:hyperlink>
    </w:p>
    <w:p w:rsidR="009B22CC" w:rsidRDefault="009B22CC">
      <w:pPr>
        <w:pStyle w:val="TOC1"/>
        <w:tabs>
          <w:tab w:val="right" w:leader="dot" w:pos="9345"/>
        </w:tabs>
        <w:rPr>
          <w:noProof/>
          <w:lang w:eastAsia="ru-RU"/>
        </w:rPr>
      </w:pPr>
      <w:hyperlink w:anchor="_Toc328760143" w:history="1">
        <w:r w:rsidRPr="009B3246">
          <w:rPr>
            <w:rStyle w:val="Hyperlink"/>
            <w:noProof/>
          </w:rPr>
          <w:t>Аудитория</w:t>
        </w:r>
        <w:r>
          <w:rPr>
            <w:noProof/>
            <w:webHidden/>
          </w:rPr>
          <w:tab/>
        </w:r>
        <w:r>
          <w:rPr>
            <w:noProof/>
            <w:webHidden/>
          </w:rPr>
          <w:fldChar w:fldCharType="begin"/>
        </w:r>
        <w:r>
          <w:rPr>
            <w:noProof/>
            <w:webHidden/>
          </w:rPr>
          <w:instrText xml:space="preserve"> PAGEREF _Toc328760143 \h </w:instrText>
        </w:r>
        <w:r>
          <w:rPr>
            <w:noProof/>
          </w:rPr>
        </w:r>
        <w:r>
          <w:rPr>
            <w:noProof/>
            <w:webHidden/>
          </w:rPr>
          <w:fldChar w:fldCharType="separate"/>
        </w:r>
        <w:r>
          <w:rPr>
            <w:noProof/>
            <w:webHidden/>
          </w:rPr>
          <w:t>5</w:t>
        </w:r>
        <w:r>
          <w:rPr>
            <w:noProof/>
            <w:webHidden/>
          </w:rPr>
          <w:fldChar w:fldCharType="end"/>
        </w:r>
      </w:hyperlink>
    </w:p>
    <w:p w:rsidR="009B22CC" w:rsidRDefault="009B22CC">
      <w:pPr>
        <w:pStyle w:val="TOC1"/>
        <w:tabs>
          <w:tab w:val="right" w:leader="dot" w:pos="9345"/>
        </w:tabs>
        <w:rPr>
          <w:noProof/>
          <w:lang w:eastAsia="ru-RU"/>
        </w:rPr>
      </w:pPr>
      <w:hyperlink w:anchor="_Toc328760144" w:history="1">
        <w:r w:rsidRPr="009B3246">
          <w:rPr>
            <w:rStyle w:val="Hyperlink"/>
            <w:noProof/>
          </w:rPr>
          <w:t>Структура сайта</w:t>
        </w:r>
        <w:r>
          <w:rPr>
            <w:noProof/>
            <w:webHidden/>
          </w:rPr>
          <w:tab/>
        </w:r>
        <w:r>
          <w:rPr>
            <w:noProof/>
            <w:webHidden/>
          </w:rPr>
          <w:fldChar w:fldCharType="begin"/>
        </w:r>
        <w:r>
          <w:rPr>
            <w:noProof/>
            <w:webHidden/>
          </w:rPr>
          <w:instrText xml:space="preserve"> PAGEREF _Toc328760144 \h </w:instrText>
        </w:r>
        <w:r>
          <w:rPr>
            <w:noProof/>
          </w:rPr>
        </w:r>
        <w:r>
          <w:rPr>
            <w:noProof/>
            <w:webHidden/>
          </w:rPr>
          <w:fldChar w:fldCharType="separate"/>
        </w:r>
        <w:r>
          <w:rPr>
            <w:noProof/>
            <w:webHidden/>
          </w:rPr>
          <w:t>5</w:t>
        </w:r>
        <w:r>
          <w:rPr>
            <w:noProof/>
            <w:webHidden/>
          </w:rPr>
          <w:fldChar w:fldCharType="end"/>
        </w:r>
      </w:hyperlink>
    </w:p>
    <w:p w:rsidR="009B22CC" w:rsidRDefault="009B22CC">
      <w:pPr>
        <w:pStyle w:val="TOC1"/>
        <w:tabs>
          <w:tab w:val="right" w:leader="dot" w:pos="9345"/>
        </w:tabs>
        <w:rPr>
          <w:noProof/>
          <w:lang w:eastAsia="ru-RU"/>
        </w:rPr>
      </w:pPr>
      <w:hyperlink w:anchor="_Toc328760145" w:history="1">
        <w:r w:rsidRPr="009B3246">
          <w:rPr>
            <w:rStyle w:val="Hyperlink"/>
            <w:noProof/>
          </w:rPr>
          <w:t>Общие элементы ЭТАП 1</w:t>
        </w:r>
        <w:r>
          <w:rPr>
            <w:noProof/>
            <w:webHidden/>
          </w:rPr>
          <w:tab/>
        </w:r>
        <w:r>
          <w:rPr>
            <w:noProof/>
            <w:webHidden/>
          </w:rPr>
          <w:fldChar w:fldCharType="begin"/>
        </w:r>
        <w:r>
          <w:rPr>
            <w:noProof/>
            <w:webHidden/>
          </w:rPr>
          <w:instrText xml:space="preserve"> PAGEREF _Toc328760145 \h </w:instrText>
        </w:r>
        <w:r>
          <w:rPr>
            <w:noProof/>
          </w:rPr>
        </w:r>
        <w:r>
          <w:rPr>
            <w:noProof/>
            <w:webHidden/>
          </w:rPr>
          <w:fldChar w:fldCharType="separate"/>
        </w:r>
        <w:r>
          <w:rPr>
            <w:noProof/>
            <w:webHidden/>
          </w:rPr>
          <w:t>6</w:t>
        </w:r>
        <w:r>
          <w:rPr>
            <w:noProof/>
            <w:webHidden/>
          </w:rPr>
          <w:fldChar w:fldCharType="end"/>
        </w:r>
      </w:hyperlink>
    </w:p>
    <w:p w:rsidR="009B22CC" w:rsidRDefault="009B22CC">
      <w:pPr>
        <w:pStyle w:val="TOC2"/>
        <w:tabs>
          <w:tab w:val="right" w:leader="dot" w:pos="9345"/>
        </w:tabs>
        <w:rPr>
          <w:noProof/>
          <w:lang w:eastAsia="ru-RU"/>
        </w:rPr>
      </w:pPr>
      <w:hyperlink w:anchor="_Toc328760146" w:history="1">
        <w:r w:rsidRPr="009B3246">
          <w:rPr>
            <w:rStyle w:val="Hyperlink"/>
            <w:noProof/>
          </w:rPr>
          <w:t>Главное навигационное меню ЭТАП 1</w:t>
        </w:r>
        <w:r>
          <w:rPr>
            <w:noProof/>
            <w:webHidden/>
          </w:rPr>
          <w:tab/>
        </w:r>
        <w:r>
          <w:rPr>
            <w:noProof/>
            <w:webHidden/>
          </w:rPr>
          <w:fldChar w:fldCharType="begin"/>
        </w:r>
        <w:r>
          <w:rPr>
            <w:noProof/>
            <w:webHidden/>
          </w:rPr>
          <w:instrText xml:space="preserve"> PAGEREF _Toc328760146 \h </w:instrText>
        </w:r>
        <w:r>
          <w:rPr>
            <w:noProof/>
          </w:rPr>
        </w:r>
        <w:r>
          <w:rPr>
            <w:noProof/>
            <w:webHidden/>
          </w:rPr>
          <w:fldChar w:fldCharType="separate"/>
        </w:r>
        <w:r>
          <w:rPr>
            <w:noProof/>
            <w:webHidden/>
          </w:rPr>
          <w:t>7</w:t>
        </w:r>
        <w:r>
          <w:rPr>
            <w:noProof/>
            <w:webHidden/>
          </w:rPr>
          <w:fldChar w:fldCharType="end"/>
        </w:r>
      </w:hyperlink>
    </w:p>
    <w:p w:rsidR="009B22CC" w:rsidRDefault="009B22CC">
      <w:pPr>
        <w:pStyle w:val="TOC3"/>
        <w:tabs>
          <w:tab w:val="right" w:leader="dot" w:pos="9345"/>
        </w:tabs>
        <w:rPr>
          <w:noProof/>
          <w:lang w:eastAsia="ru-RU"/>
        </w:rPr>
      </w:pPr>
      <w:hyperlink w:anchor="_Toc328760147" w:history="1">
        <w:r w:rsidRPr="009B3246">
          <w:rPr>
            <w:rStyle w:val="Hyperlink"/>
            <w:noProof/>
          </w:rPr>
          <w:t>Пункты главного меню на сайте:</w:t>
        </w:r>
        <w:r>
          <w:rPr>
            <w:noProof/>
            <w:webHidden/>
          </w:rPr>
          <w:tab/>
        </w:r>
        <w:r>
          <w:rPr>
            <w:noProof/>
            <w:webHidden/>
          </w:rPr>
          <w:fldChar w:fldCharType="begin"/>
        </w:r>
        <w:r>
          <w:rPr>
            <w:noProof/>
            <w:webHidden/>
          </w:rPr>
          <w:instrText xml:space="preserve"> PAGEREF _Toc328760147 \h </w:instrText>
        </w:r>
        <w:r>
          <w:rPr>
            <w:noProof/>
          </w:rPr>
        </w:r>
        <w:r>
          <w:rPr>
            <w:noProof/>
            <w:webHidden/>
          </w:rPr>
          <w:fldChar w:fldCharType="separate"/>
        </w:r>
        <w:r>
          <w:rPr>
            <w:noProof/>
            <w:webHidden/>
          </w:rPr>
          <w:t>7</w:t>
        </w:r>
        <w:r>
          <w:rPr>
            <w:noProof/>
            <w:webHidden/>
          </w:rPr>
          <w:fldChar w:fldCharType="end"/>
        </w:r>
      </w:hyperlink>
    </w:p>
    <w:p w:rsidR="009B22CC" w:rsidRDefault="009B22CC">
      <w:pPr>
        <w:pStyle w:val="TOC2"/>
        <w:tabs>
          <w:tab w:val="right" w:leader="dot" w:pos="9345"/>
        </w:tabs>
        <w:rPr>
          <w:noProof/>
          <w:lang w:eastAsia="ru-RU"/>
        </w:rPr>
      </w:pPr>
      <w:hyperlink w:anchor="_Toc328760148" w:history="1">
        <w:r w:rsidRPr="009B3246">
          <w:rPr>
            <w:rStyle w:val="Hyperlink"/>
            <w:noProof/>
          </w:rPr>
          <w:t xml:space="preserve">Блок с определенным по </w:t>
        </w:r>
        <w:r w:rsidRPr="009B3246">
          <w:rPr>
            <w:rStyle w:val="Hyperlink"/>
            <w:noProof/>
            <w:lang w:val="en-US"/>
          </w:rPr>
          <w:t>ip</w:t>
        </w:r>
        <w:r w:rsidRPr="009B3246">
          <w:rPr>
            <w:rStyle w:val="Hyperlink"/>
            <w:noProof/>
          </w:rPr>
          <w:t xml:space="preserve"> городом посетителя ЭТАП 1</w:t>
        </w:r>
        <w:r>
          <w:rPr>
            <w:noProof/>
            <w:webHidden/>
          </w:rPr>
          <w:tab/>
        </w:r>
        <w:r>
          <w:rPr>
            <w:noProof/>
            <w:webHidden/>
          </w:rPr>
          <w:fldChar w:fldCharType="begin"/>
        </w:r>
        <w:r>
          <w:rPr>
            <w:noProof/>
            <w:webHidden/>
          </w:rPr>
          <w:instrText xml:space="preserve"> PAGEREF _Toc328760148 \h </w:instrText>
        </w:r>
        <w:r>
          <w:rPr>
            <w:noProof/>
          </w:rPr>
        </w:r>
        <w:r>
          <w:rPr>
            <w:noProof/>
            <w:webHidden/>
          </w:rPr>
          <w:fldChar w:fldCharType="separate"/>
        </w:r>
        <w:r>
          <w:rPr>
            <w:noProof/>
            <w:webHidden/>
          </w:rPr>
          <w:t>7</w:t>
        </w:r>
        <w:r>
          <w:rPr>
            <w:noProof/>
            <w:webHidden/>
          </w:rPr>
          <w:fldChar w:fldCharType="end"/>
        </w:r>
      </w:hyperlink>
    </w:p>
    <w:p w:rsidR="009B22CC" w:rsidRDefault="009B22CC">
      <w:pPr>
        <w:pStyle w:val="TOC2"/>
        <w:tabs>
          <w:tab w:val="right" w:leader="dot" w:pos="9345"/>
        </w:tabs>
        <w:rPr>
          <w:noProof/>
          <w:lang w:eastAsia="ru-RU"/>
        </w:rPr>
      </w:pPr>
      <w:hyperlink w:anchor="_Toc328760149" w:history="1">
        <w:r w:rsidRPr="009B3246">
          <w:rPr>
            <w:rStyle w:val="Hyperlink"/>
            <w:noProof/>
          </w:rPr>
          <w:t>Вертикальное меню ЭТАП 1</w:t>
        </w:r>
        <w:r>
          <w:rPr>
            <w:noProof/>
            <w:webHidden/>
          </w:rPr>
          <w:tab/>
        </w:r>
        <w:r>
          <w:rPr>
            <w:noProof/>
            <w:webHidden/>
          </w:rPr>
          <w:fldChar w:fldCharType="begin"/>
        </w:r>
        <w:r>
          <w:rPr>
            <w:noProof/>
            <w:webHidden/>
          </w:rPr>
          <w:instrText xml:space="preserve"> PAGEREF _Toc328760149 \h </w:instrText>
        </w:r>
        <w:r>
          <w:rPr>
            <w:noProof/>
          </w:rPr>
        </w:r>
        <w:r>
          <w:rPr>
            <w:noProof/>
            <w:webHidden/>
          </w:rPr>
          <w:fldChar w:fldCharType="separate"/>
        </w:r>
        <w:r>
          <w:rPr>
            <w:noProof/>
            <w:webHidden/>
          </w:rPr>
          <w:t>8</w:t>
        </w:r>
        <w:r>
          <w:rPr>
            <w:noProof/>
            <w:webHidden/>
          </w:rPr>
          <w:fldChar w:fldCharType="end"/>
        </w:r>
      </w:hyperlink>
    </w:p>
    <w:p w:rsidR="009B22CC" w:rsidRDefault="009B22CC">
      <w:pPr>
        <w:pStyle w:val="TOC2"/>
        <w:tabs>
          <w:tab w:val="right" w:leader="dot" w:pos="9345"/>
        </w:tabs>
        <w:rPr>
          <w:noProof/>
          <w:lang w:eastAsia="ru-RU"/>
        </w:rPr>
      </w:pPr>
      <w:hyperlink w:anchor="_Toc328760150" w:history="1">
        <w:r w:rsidRPr="009B3246">
          <w:rPr>
            <w:rStyle w:val="Hyperlink"/>
            <w:noProof/>
          </w:rPr>
          <w:t>Строка хлебных крошек ЭТАП 1</w:t>
        </w:r>
        <w:r>
          <w:rPr>
            <w:noProof/>
            <w:webHidden/>
          </w:rPr>
          <w:tab/>
        </w:r>
        <w:r>
          <w:rPr>
            <w:noProof/>
            <w:webHidden/>
          </w:rPr>
          <w:fldChar w:fldCharType="begin"/>
        </w:r>
        <w:r>
          <w:rPr>
            <w:noProof/>
            <w:webHidden/>
          </w:rPr>
          <w:instrText xml:space="preserve"> PAGEREF _Toc328760150 \h </w:instrText>
        </w:r>
        <w:r>
          <w:rPr>
            <w:noProof/>
          </w:rPr>
        </w:r>
        <w:r>
          <w:rPr>
            <w:noProof/>
            <w:webHidden/>
          </w:rPr>
          <w:fldChar w:fldCharType="separate"/>
        </w:r>
        <w:r>
          <w:rPr>
            <w:noProof/>
            <w:webHidden/>
          </w:rPr>
          <w:t>9</w:t>
        </w:r>
        <w:r>
          <w:rPr>
            <w:noProof/>
            <w:webHidden/>
          </w:rPr>
          <w:fldChar w:fldCharType="end"/>
        </w:r>
      </w:hyperlink>
    </w:p>
    <w:p w:rsidR="009B22CC" w:rsidRDefault="009B22CC">
      <w:pPr>
        <w:pStyle w:val="TOC2"/>
        <w:tabs>
          <w:tab w:val="right" w:leader="dot" w:pos="9345"/>
        </w:tabs>
        <w:rPr>
          <w:noProof/>
          <w:lang w:eastAsia="ru-RU"/>
        </w:rPr>
      </w:pPr>
      <w:hyperlink w:anchor="_Toc328760151" w:history="1">
        <w:r w:rsidRPr="009B3246">
          <w:rPr>
            <w:rStyle w:val="Hyperlink"/>
            <w:noProof/>
          </w:rPr>
          <w:t>Поле поиска ЭТАП 1</w:t>
        </w:r>
        <w:r>
          <w:rPr>
            <w:noProof/>
            <w:webHidden/>
          </w:rPr>
          <w:tab/>
        </w:r>
        <w:r>
          <w:rPr>
            <w:noProof/>
            <w:webHidden/>
          </w:rPr>
          <w:fldChar w:fldCharType="begin"/>
        </w:r>
        <w:r>
          <w:rPr>
            <w:noProof/>
            <w:webHidden/>
          </w:rPr>
          <w:instrText xml:space="preserve"> PAGEREF _Toc328760151 \h </w:instrText>
        </w:r>
        <w:r>
          <w:rPr>
            <w:noProof/>
          </w:rPr>
        </w:r>
        <w:r>
          <w:rPr>
            <w:noProof/>
            <w:webHidden/>
          </w:rPr>
          <w:fldChar w:fldCharType="separate"/>
        </w:r>
        <w:r>
          <w:rPr>
            <w:noProof/>
            <w:webHidden/>
          </w:rPr>
          <w:t>9</w:t>
        </w:r>
        <w:r>
          <w:rPr>
            <w:noProof/>
            <w:webHidden/>
          </w:rPr>
          <w:fldChar w:fldCharType="end"/>
        </w:r>
      </w:hyperlink>
    </w:p>
    <w:p w:rsidR="009B22CC" w:rsidRDefault="009B22CC">
      <w:pPr>
        <w:pStyle w:val="TOC2"/>
        <w:tabs>
          <w:tab w:val="right" w:leader="dot" w:pos="9345"/>
        </w:tabs>
        <w:rPr>
          <w:noProof/>
          <w:lang w:eastAsia="ru-RU"/>
        </w:rPr>
      </w:pPr>
      <w:hyperlink w:anchor="_Toc328760152" w:history="1">
        <w:r w:rsidRPr="009B3246">
          <w:rPr>
            <w:rStyle w:val="Hyperlink"/>
            <w:noProof/>
          </w:rPr>
          <w:t>Контактная информация ЭТАП 1</w:t>
        </w:r>
        <w:r>
          <w:rPr>
            <w:noProof/>
            <w:webHidden/>
          </w:rPr>
          <w:tab/>
        </w:r>
        <w:r>
          <w:rPr>
            <w:noProof/>
            <w:webHidden/>
          </w:rPr>
          <w:fldChar w:fldCharType="begin"/>
        </w:r>
        <w:r>
          <w:rPr>
            <w:noProof/>
            <w:webHidden/>
          </w:rPr>
          <w:instrText xml:space="preserve"> PAGEREF _Toc328760152 \h </w:instrText>
        </w:r>
        <w:r>
          <w:rPr>
            <w:noProof/>
          </w:rPr>
        </w:r>
        <w:r>
          <w:rPr>
            <w:noProof/>
            <w:webHidden/>
          </w:rPr>
          <w:fldChar w:fldCharType="separate"/>
        </w:r>
        <w:r>
          <w:rPr>
            <w:noProof/>
            <w:webHidden/>
          </w:rPr>
          <w:t>9</w:t>
        </w:r>
        <w:r>
          <w:rPr>
            <w:noProof/>
            <w:webHidden/>
          </w:rPr>
          <w:fldChar w:fldCharType="end"/>
        </w:r>
      </w:hyperlink>
    </w:p>
    <w:p w:rsidR="009B22CC" w:rsidRDefault="009B22CC">
      <w:pPr>
        <w:pStyle w:val="TOC2"/>
        <w:tabs>
          <w:tab w:val="right" w:leader="dot" w:pos="9345"/>
        </w:tabs>
        <w:rPr>
          <w:noProof/>
          <w:lang w:eastAsia="ru-RU"/>
        </w:rPr>
      </w:pPr>
      <w:hyperlink w:anchor="_Toc328760153" w:history="1">
        <w:r w:rsidRPr="009B3246">
          <w:rPr>
            <w:rStyle w:val="Hyperlink"/>
            <w:noProof/>
          </w:rPr>
          <w:t>Второстепенное навигационное меню в подвале ЭТАП 1</w:t>
        </w:r>
        <w:r>
          <w:rPr>
            <w:noProof/>
            <w:webHidden/>
          </w:rPr>
          <w:tab/>
        </w:r>
        <w:r>
          <w:rPr>
            <w:noProof/>
            <w:webHidden/>
          </w:rPr>
          <w:fldChar w:fldCharType="begin"/>
        </w:r>
        <w:r>
          <w:rPr>
            <w:noProof/>
            <w:webHidden/>
          </w:rPr>
          <w:instrText xml:space="preserve"> PAGEREF _Toc328760153 \h </w:instrText>
        </w:r>
        <w:r>
          <w:rPr>
            <w:noProof/>
          </w:rPr>
        </w:r>
        <w:r>
          <w:rPr>
            <w:noProof/>
            <w:webHidden/>
          </w:rPr>
          <w:fldChar w:fldCharType="separate"/>
        </w:r>
        <w:r>
          <w:rPr>
            <w:noProof/>
            <w:webHidden/>
          </w:rPr>
          <w:t>10</w:t>
        </w:r>
        <w:r>
          <w:rPr>
            <w:noProof/>
            <w:webHidden/>
          </w:rPr>
          <w:fldChar w:fldCharType="end"/>
        </w:r>
      </w:hyperlink>
    </w:p>
    <w:p w:rsidR="009B22CC" w:rsidRDefault="009B22CC">
      <w:pPr>
        <w:pStyle w:val="TOC3"/>
        <w:tabs>
          <w:tab w:val="right" w:leader="dot" w:pos="9345"/>
        </w:tabs>
        <w:rPr>
          <w:noProof/>
          <w:lang w:eastAsia="ru-RU"/>
        </w:rPr>
      </w:pPr>
      <w:hyperlink w:anchor="_Toc328760154" w:history="1">
        <w:r w:rsidRPr="009B3246">
          <w:rPr>
            <w:rStyle w:val="Hyperlink"/>
            <w:noProof/>
          </w:rPr>
          <w:t>Пункты второстепенного меню:</w:t>
        </w:r>
        <w:r>
          <w:rPr>
            <w:noProof/>
            <w:webHidden/>
          </w:rPr>
          <w:tab/>
        </w:r>
        <w:r>
          <w:rPr>
            <w:noProof/>
            <w:webHidden/>
          </w:rPr>
          <w:fldChar w:fldCharType="begin"/>
        </w:r>
        <w:r>
          <w:rPr>
            <w:noProof/>
            <w:webHidden/>
          </w:rPr>
          <w:instrText xml:space="preserve"> PAGEREF _Toc328760154 \h </w:instrText>
        </w:r>
        <w:r>
          <w:rPr>
            <w:noProof/>
          </w:rPr>
        </w:r>
        <w:r>
          <w:rPr>
            <w:noProof/>
            <w:webHidden/>
          </w:rPr>
          <w:fldChar w:fldCharType="separate"/>
        </w:r>
        <w:r>
          <w:rPr>
            <w:noProof/>
            <w:webHidden/>
          </w:rPr>
          <w:t>10</w:t>
        </w:r>
        <w:r>
          <w:rPr>
            <w:noProof/>
            <w:webHidden/>
          </w:rPr>
          <w:fldChar w:fldCharType="end"/>
        </w:r>
      </w:hyperlink>
    </w:p>
    <w:p w:rsidR="009B22CC" w:rsidRDefault="009B22CC">
      <w:pPr>
        <w:pStyle w:val="TOC2"/>
        <w:tabs>
          <w:tab w:val="right" w:leader="dot" w:pos="9345"/>
        </w:tabs>
        <w:rPr>
          <w:noProof/>
          <w:lang w:eastAsia="ru-RU"/>
        </w:rPr>
      </w:pPr>
      <w:hyperlink w:anchor="_Toc328760155" w:history="1">
        <w:r w:rsidRPr="009B3246">
          <w:rPr>
            <w:rStyle w:val="Hyperlink"/>
            <w:noProof/>
          </w:rPr>
          <w:t>Внутренние баннеры ЭТАП 1</w:t>
        </w:r>
        <w:r>
          <w:rPr>
            <w:noProof/>
            <w:webHidden/>
          </w:rPr>
          <w:tab/>
        </w:r>
        <w:r>
          <w:rPr>
            <w:noProof/>
            <w:webHidden/>
          </w:rPr>
          <w:fldChar w:fldCharType="begin"/>
        </w:r>
        <w:r>
          <w:rPr>
            <w:noProof/>
            <w:webHidden/>
          </w:rPr>
          <w:instrText xml:space="preserve"> PAGEREF _Toc328760155 \h </w:instrText>
        </w:r>
        <w:r>
          <w:rPr>
            <w:noProof/>
          </w:rPr>
        </w:r>
        <w:r>
          <w:rPr>
            <w:noProof/>
            <w:webHidden/>
          </w:rPr>
          <w:fldChar w:fldCharType="separate"/>
        </w:r>
        <w:r>
          <w:rPr>
            <w:noProof/>
            <w:webHidden/>
          </w:rPr>
          <w:t>10</w:t>
        </w:r>
        <w:r>
          <w:rPr>
            <w:noProof/>
            <w:webHidden/>
          </w:rPr>
          <w:fldChar w:fldCharType="end"/>
        </w:r>
      </w:hyperlink>
    </w:p>
    <w:p w:rsidR="009B22CC" w:rsidRDefault="009B22CC">
      <w:pPr>
        <w:pStyle w:val="TOC1"/>
        <w:tabs>
          <w:tab w:val="right" w:leader="dot" w:pos="9345"/>
        </w:tabs>
        <w:rPr>
          <w:noProof/>
          <w:lang w:eastAsia="ru-RU"/>
        </w:rPr>
      </w:pPr>
      <w:hyperlink w:anchor="_Toc328760156" w:history="1">
        <w:r w:rsidRPr="009B3246">
          <w:rPr>
            <w:rStyle w:val="Hyperlink"/>
            <w:noProof/>
          </w:rPr>
          <w:t>Описание страниц сайта</w:t>
        </w:r>
        <w:r>
          <w:rPr>
            <w:noProof/>
            <w:webHidden/>
          </w:rPr>
          <w:tab/>
        </w:r>
        <w:r>
          <w:rPr>
            <w:noProof/>
            <w:webHidden/>
          </w:rPr>
          <w:fldChar w:fldCharType="begin"/>
        </w:r>
        <w:r>
          <w:rPr>
            <w:noProof/>
            <w:webHidden/>
          </w:rPr>
          <w:instrText xml:space="preserve"> PAGEREF _Toc328760156 \h </w:instrText>
        </w:r>
        <w:r>
          <w:rPr>
            <w:noProof/>
          </w:rPr>
        </w:r>
        <w:r>
          <w:rPr>
            <w:noProof/>
            <w:webHidden/>
          </w:rPr>
          <w:fldChar w:fldCharType="separate"/>
        </w:r>
        <w:r>
          <w:rPr>
            <w:noProof/>
            <w:webHidden/>
          </w:rPr>
          <w:t>10</w:t>
        </w:r>
        <w:r>
          <w:rPr>
            <w:noProof/>
            <w:webHidden/>
          </w:rPr>
          <w:fldChar w:fldCharType="end"/>
        </w:r>
      </w:hyperlink>
    </w:p>
    <w:p w:rsidR="009B22CC" w:rsidRDefault="009B22CC">
      <w:pPr>
        <w:pStyle w:val="TOC2"/>
        <w:tabs>
          <w:tab w:val="right" w:leader="dot" w:pos="9345"/>
        </w:tabs>
        <w:rPr>
          <w:noProof/>
          <w:lang w:eastAsia="ru-RU"/>
        </w:rPr>
      </w:pPr>
      <w:hyperlink w:anchor="_Toc328760157" w:history="1">
        <w:r w:rsidRPr="009B3246">
          <w:rPr>
            <w:rStyle w:val="Hyperlink"/>
            <w:noProof/>
          </w:rPr>
          <w:t>Главная страница ЭТАП 1</w:t>
        </w:r>
        <w:r>
          <w:rPr>
            <w:noProof/>
            <w:webHidden/>
          </w:rPr>
          <w:tab/>
        </w:r>
        <w:r>
          <w:rPr>
            <w:noProof/>
            <w:webHidden/>
          </w:rPr>
          <w:fldChar w:fldCharType="begin"/>
        </w:r>
        <w:r>
          <w:rPr>
            <w:noProof/>
            <w:webHidden/>
          </w:rPr>
          <w:instrText xml:space="preserve"> PAGEREF _Toc328760157 \h </w:instrText>
        </w:r>
        <w:r>
          <w:rPr>
            <w:noProof/>
          </w:rPr>
        </w:r>
        <w:r>
          <w:rPr>
            <w:noProof/>
            <w:webHidden/>
          </w:rPr>
          <w:fldChar w:fldCharType="separate"/>
        </w:r>
        <w:r>
          <w:rPr>
            <w:noProof/>
            <w:webHidden/>
          </w:rPr>
          <w:t>10</w:t>
        </w:r>
        <w:r>
          <w:rPr>
            <w:noProof/>
            <w:webHidden/>
          </w:rPr>
          <w:fldChar w:fldCharType="end"/>
        </w:r>
      </w:hyperlink>
    </w:p>
    <w:p w:rsidR="009B22CC" w:rsidRDefault="009B22CC">
      <w:pPr>
        <w:pStyle w:val="TOC3"/>
        <w:tabs>
          <w:tab w:val="right" w:leader="dot" w:pos="9345"/>
        </w:tabs>
        <w:rPr>
          <w:noProof/>
          <w:lang w:eastAsia="ru-RU"/>
        </w:rPr>
      </w:pPr>
      <w:hyperlink w:anchor="_Toc328760158" w:history="1">
        <w:r w:rsidRPr="009B3246">
          <w:rPr>
            <w:rStyle w:val="Hyperlink"/>
            <w:noProof/>
          </w:rPr>
          <w:t>Текстовые блоки ЭТАП 1</w:t>
        </w:r>
        <w:r>
          <w:rPr>
            <w:noProof/>
            <w:webHidden/>
          </w:rPr>
          <w:tab/>
        </w:r>
        <w:r>
          <w:rPr>
            <w:noProof/>
            <w:webHidden/>
          </w:rPr>
          <w:fldChar w:fldCharType="begin"/>
        </w:r>
        <w:r>
          <w:rPr>
            <w:noProof/>
            <w:webHidden/>
          </w:rPr>
          <w:instrText xml:space="preserve"> PAGEREF _Toc328760158 \h </w:instrText>
        </w:r>
        <w:r>
          <w:rPr>
            <w:noProof/>
          </w:rPr>
        </w:r>
        <w:r>
          <w:rPr>
            <w:noProof/>
            <w:webHidden/>
          </w:rPr>
          <w:fldChar w:fldCharType="separate"/>
        </w:r>
        <w:r>
          <w:rPr>
            <w:noProof/>
            <w:webHidden/>
          </w:rPr>
          <w:t>13</w:t>
        </w:r>
        <w:r>
          <w:rPr>
            <w:noProof/>
            <w:webHidden/>
          </w:rPr>
          <w:fldChar w:fldCharType="end"/>
        </w:r>
      </w:hyperlink>
    </w:p>
    <w:p w:rsidR="009B22CC" w:rsidRDefault="009B22CC">
      <w:pPr>
        <w:pStyle w:val="TOC3"/>
        <w:tabs>
          <w:tab w:val="right" w:leader="dot" w:pos="9345"/>
        </w:tabs>
        <w:rPr>
          <w:noProof/>
          <w:lang w:eastAsia="ru-RU"/>
        </w:rPr>
      </w:pPr>
      <w:hyperlink w:anchor="_Toc328760159" w:history="1">
        <w:r w:rsidRPr="009B3246">
          <w:rPr>
            <w:rStyle w:val="Hyperlink"/>
            <w:noProof/>
          </w:rPr>
          <w:t>Слайдер («презентационный блок») ЭТАП 1</w:t>
        </w:r>
        <w:r>
          <w:rPr>
            <w:noProof/>
            <w:webHidden/>
          </w:rPr>
          <w:tab/>
        </w:r>
        <w:r>
          <w:rPr>
            <w:noProof/>
            <w:webHidden/>
          </w:rPr>
          <w:fldChar w:fldCharType="begin"/>
        </w:r>
        <w:r>
          <w:rPr>
            <w:noProof/>
            <w:webHidden/>
          </w:rPr>
          <w:instrText xml:space="preserve"> PAGEREF _Toc328760159 \h </w:instrText>
        </w:r>
        <w:r>
          <w:rPr>
            <w:noProof/>
          </w:rPr>
        </w:r>
        <w:r>
          <w:rPr>
            <w:noProof/>
            <w:webHidden/>
          </w:rPr>
          <w:fldChar w:fldCharType="separate"/>
        </w:r>
        <w:r>
          <w:rPr>
            <w:noProof/>
            <w:webHidden/>
          </w:rPr>
          <w:t>13</w:t>
        </w:r>
        <w:r>
          <w:rPr>
            <w:noProof/>
            <w:webHidden/>
          </w:rPr>
          <w:fldChar w:fldCharType="end"/>
        </w:r>
      </w:hyperlink>
    </w:p>
    <w:p w:rsidR="009B22CC" w:rsidRDefault="009B22CC">
      <w:pPr>
        <w:pStyle w:val="TOC3"/>
        <w:tabs>
          <w:tab w:val="right" w:leader="dot" w:pos="9345"/>
        </w:tabs>
        <w:rPr>
          <w:noProof/>
          <w:lang w:eastAsia="ru-RU"/>
        </w:rPr>
      </w:pPr>
      <w:hyperlink w:anchor="_Toc328760160" w:history="1">
        <w:r w:rsidRPr="009B3246">
          <w:rPr>
            <w:rStyle w:val="Hyperlink"/>
            <w:noProof/>
          </w:rPr>
          <w:t xml:space="preserve">Анонс каталога марки </w:t>
        </w:r>
        <w:r w:rsidRPr="009B3246">
          <w:rPr>
            <w:rStyle w:val="Hyperlink"/>
            <w:noProof/>
            <w:lang w:val="en-US"/>
          </w:rPr>
          <w:t>Legna</w:t>
        </w:r>
        <w:r w:rsidRPr="009B3246">
          <w:rPr>
            <w:rStyle w:val="Hyperlink"/>
            <w:noProof/>
          </w:rPr>
          <w:t xml:space="preserve"> </w:t>
        </w:r>
        <w:r w:rsidRPr="009B3246">
          <w:rPr>
            <w:rStyle w:val="Hyperlink"/>
            <w:noProof/>
            <w:lang w:val="en-US"/>
          </w:rPr>
          <w:t>Classik</w:t>
        </w:r>
        <w:r w:rsidRPr="009B3246">
          <w:rPr>
            <w:rStyle w:val="Hyperlink"/>
            <w:noProof/>
          </w:rPr>
          <w:t xml:space="preserve"> и анонс каталога марки </w:t>
        </w:r>
        <w:r w:rsidRPr="009B3246">
          <w:rPr>
            <w:rStyle w:val="Hyperlink"/>
            <w:noProof/>
            <w:lang w:val="en-US"/>
          </w:rPr>
          <w:t>Legna</w:t>
        </w:r>
        <w:r w:rsidRPr="009B3246">
          <w:rPr>
            <w:rStyle w:val="Hyperlink"/>
            <w:noProof/>
          </w:rPr>
          <w:t xml:space="preserve"> </w:t>
        </w:r>
        <w:r w:rsidRPr="009B3246">
          <w:rPr>
            <w:rStyle w:val="Hyperlink"/>
            <w:noProof/>
            <w:lang w:val="en-US"/>
          </w:rPr>
          <w:t>CITY</w:t>
        </w:r>
        <w:r w:rsidRPr="009B3246">
          <w:rPr>
            <w:rStyle w:val="Hyperlink"/>
            <w:noProof/>
          </w:rPr>
          <w:t xml:space="preserve"> ЭТАП 1</w:t>
        </w:r>
        <w:r>
          <w:rPr>
            <w:noProof/>
            <w:webHidden/>
          </w:rPr>
          <w:tab/>
        </w:r>
        <w:r>
          <w:rPr>
            <w:noProof/>
            <w:webHidden/>
          </w:rPr>
          <w:fldChar w:fldCharType="begin"/>
        </w:r>
        <w:r>
          <w:rPr>
            <w:noProof/>
            <w:webHidden/>
          </w:rPr>
          <w:instrText xml:space="preserve"> PAGEREF _Toc328760160 \h </w:instrText>
        </w:r>
        <w:r>
          <w:rPr>
            <w:noProof/>
          </w:rPr>
        </w:r>
        <w:r>
          <w:rPr>
            <w:noProof/>
            <w:webHidden/>
          </w:rPr>
          <w:fldChar w:fldCharType="separate"/>
        </w:r>
        <w:r>
          <w:rPr>
            <w:noProof/>
            <w:webHidden/>
          </w:rPr>
          <w:t>14</w:t>
        </w:r>
        <w:r>
          <w:rPr>
            <w:noProof/>
            <w:webHidden/>
          </w:rPr>
          <w:fldChar w:fldCharType="end"/>
        </w:r>
      </w:hyperlink>
    </w:p>
    <w:p w:rsidR="009B22CC" w:rsidRDefault="009B22CC">
      <w:pPr>
        <w:pStyle w:val="TOC3"/>
        <w:tabs>
          <w:tab w:val="right" w:leader="dot" w:pos="9345"/>
        </w:tabs>
        <w:rPr>
          <w:noProof/>
          <w:lang w:eastAsia="ru-RU"/>
        </w:rPr>
      </w:pPr>
      <w:hyperlink w:anchor="_Toc328760161" w:history="1">
        <w:r w:rsidRPr="009B3246">
          <w:rPr>
            <w:rStyle w:val="Hyperlink"/>
            <w:noProof/>
          </w:rPr>
          <w:t>Блок с анонсами новостей ЭТАП 1</w:t>
        </w:r>
        <w:r>
          <w:rPr>
            <w:noProof/>
            <w:webHidden/>
          </w:rPr>
          <w:tab/>
        </w:r>
        <w:r>
          <w:rPr>
            <w:noProof/>
            <w:webHidden/>
          </w:rPr>
          <w:fldChar w:fldCharType="begin"/>
        </w:r>
        <w:r>
          <w:rPr>
            <w:noProof/>
            <w:webHidden/>
          </w:rPr>
          <w:instrText xml:space="preserve"> PAGEREF _Toc328760161 \h </w:instrText>
        </w:r>
        <w:r>
          <w:rPr>
            <w:noProof/>
          </w:rPr>
        </w:r>
        <w:r>
          <w:rPr>
            <w:noProof/>
            <w:webHidden/>
          </w:rPr>
          <w:fldChar w:fldCharType="separate"/>
        </w:r>
        <w:r>
          <w:rPr>
            <w:noProof/>
            <w:webHidden/>
          </w:rPr>
          <w:t>15</w:t>
        </w:r>
        <w:r>
          <w:rPr>
            <w:noProof/>
            <w:webHidden/>
          </w:rPr>
          <w:fldChar w:fldCharType="end"/>
        </w:r>
      </w:hyperlink>
    </w:p>
    <w:p w:rsidR="009B22CC" w:rsidRDefault="009B22CC">
      <w:pPr>
        <w:pStyle w:val="TOC3"/>
        <w:tabs>
          <w:tab w:val="right" w:leader="dot" w:pos="9345"/>
        </w:tabs>
        <w:rPr>
          <w:noProof/>
          <w:lang w:eastAsia="ru-RU"/>
        </w:rPr>
      </w:pPr>
      <w:hyperlink w:anchor="_Toc328760162" w:history="1">
        <w:r w:rsidRPr="009B3246">
          <w:rPr>
            <w:rStyle w:val="Hyperlink"/>
            <w:noProof/>
          </w:rPr>
          <w:t>Блок с новинками товарного каталога ЭТАП 1</w:t>
        </w:r>
        <w:r>
          <w:rPr>
            <w:noProof/>
            <w:webHidden/>
          </w:rPr>
          <w:tab/>
        </w:r>
        <w:r>
          <w:rPr>
            <w:noProof/>
            <w:webHidden/>
          </w:rPr>
          <w:fldChar w:fldCharType="begin"/>
        </w:r>
        <w:r>
          <w:rPr>
            <w:noProof/>
            <w:webHidden/>
          </w:rPr>
          <w:instrText xml:space="preserve"> PAGEREF _Toc328760162 \h </w:instrText>
        </w:r>
        <w:r>
          <w:rPr>
            <w:noProof/>
          </w:rPr>
        </w:r>
        <w:r>
          <w:rPr>
            <w:noProof/>
            <w:webHidden/>
          </w:rPr>
          <w:fldChar w:fldCharType="separate"/>
        </w:r>
        <w:r>
          <w:rPr>
            <w:noProof/>
            <w:webHidden/>
          </w:rPr>
          <w:t>16</w:t>
        </w:r>
        <w:r>
          <w:rPr>
            <w:noProof/>
            <w:webHidden/>
          </w:rPr>
          <w:fldChar w:fldCharType="end"/>
        </w:r>
      </w:hyperlink>
    </w:p>
    <w:p w:rsidR="009B22CC" w:rsidRDefault="009B22CC">
      <w:pPr>
        <w:pStyle w:val="TOC3"/>
        <w:tabs>
          <w:tab w:val="right" w:leader="dot" w:pos="9345"/>
        </w:tabs>
        <w:rPr>
          <w:noProof/>
          <w:lang w:eastAsia="ru-RU"/>
        </w:rPr>
      </w:pPr>
      <w:hyperlink w:anchor="_Toc328760163" w:history="1">
        <w:r w:rsidRPr="009B3246">
          <w:rPr>
            <w:rStyle w:val="Hyperlink"/>
            <w:noProof/>
          </w:rPr>
          <w:t>Блок с анонсами акций и распродаж ЭТАП 1</w:t>
        </w:r>
        <w:r>
          <w:rPr>
            <w:noProof/>
            <w:webHidden/>
          </w:rPr>
          <w:tab/>
        </w:r>
        <w:r>
          <w:rPr>
            <w:noProof/>
            <w:webHidden/>
          </w:rPr>
          <w:fldChar w:fldCharType="begin"/>
        </w:r>
        <w:r>
          <w:rPr>
            <w:noProof/>
            <w:webHidden/>
          </w:rPr>
          <w:instrText xml:space="preserve"> PAGEREF _Toc328760163 \h </w:instrText>
        </w:r>
        <w:r>
          <w:rPr>
            <w:noProof/>
          </w:rPr>
        </w:r>
        <w:r>
          <w:rPr>
            <w:noProof/>
            <w:webHidden/>
          </w:rPr>
          <w:fldChar w:fldCharType="separate"/>
        </w:r>
        <w:r>
          <w:rPr>
            <w:noProof/>
            <w:webHidden/>
          </w:rPr>
          <w:t>16</w:t>
        </w:r>
        <w:r>
          <w:rPr>
            <w:noProof/>
            <w:webHidden/>
          </w:rPr>
          <w:fldChar w:fldCharType="end"/>
        </w:r>
      </w:hyperlink>
    </w:p>
    <w:p w:rsidR="009B22CC" w:rsidRDefault="009B22CC">
      <w:pPr>
        <w:pStyle w:val="TOC3"/>
        <w:tabs>
          <w:tab w:val="right" w:leader="dot" w:pos="9345"/>
        </w:tabs>
        <w:rPr>
          <w:noProof/>
          <w:lang w:eastAsia="ru-RU"/>
        </w:rPr>
      </w:pPr>
      <w:hyperlink w:anchor="_Toc328760164" w:history="1">
        <w:r w:rsidRPr="009B3246">
          <w:rPr>
            <w:rStyle w:val="Hyperlink"/>
            <w:noProof/>
          </w:rPr>
          <w:t>Блок «Мы рекомендуем» ЭТАП 1</w:t>
        </w:r>
        <w:r>
          <w:rPr>
            <w:noProof/>
            <w:webHidden/>
          </w:rPr>
          <w:tab/>
        </w:r>
        <w:r>
          <w:rPr>
            <w:noProof/>
            <w:webHidden/>
          </w:rPr>
          <w:fldChar w:fldCharType="begin"/>
        </w:r>
        <w:r>
          <w:rPr>
            <w:noProof/>
            <w:webHidden/>
          </w:rPr>
          <w:instrText xml:space="preserve"> PAGEREF _Toc328760164 \h </w:instrText>
        </w:r>
        <w:r>
          <w:rPr>
            <w:noProof/>
          </w:rPr>
        </w:r>
        <w:r>
          <w:rPr>
            <w:noProof/>
            <w:webHidden/>
          </w:rPr>
          <w:fldChar w:fldCharType="separate"/>
        </w:r>
        <w:r>
          <w:rPr>
            <w:noProof/>
            <w:webHidden/>
          </w:rPr>
          <w:t>17</w:t>
        </w:r>
        <w:r>
          <w:rPr>
            <w:noProof/>
            <w:webHidden/>
          </w:rPr>
          <w:fldChar w:fldCharType="end"/>
        </w:r>
      </w:hyperlink>
    </w:p>
    <w:p w:rsidR="009B22CC" w:rsidRDefault="009B22CC">
      <w:pPr>
        <w:pStyle w:val="TOC2"/>
        <w:tabs>
          <w:tab w:val="right" w:leader="dot" w:pos="9345"/>
        </w:tabs>
        <w:rPr>
          <w:noProof/>
          <w:lang w:eastAsia="ru-RU"/>
        </w:rPr>
      </w:pPr>
      <w:hyperlink w:anchor="_Toc328760165" w:history="1">
        <w:r w:rsidRPr="009B3246">
          <w:rPr>
            <w:rStyle w:val="Hyperlink"/>
            <w:noProof/>
          </w:rPr>
          <w:t>Товарный каталог</w:t>
        </w:r>
        <w:r>
          <w:rPr>
            <w:noProof/>
            <w:webHidden/>
          </w:rPr>
          <w:tab/>
        </w:r>
        <w:r>
          <w:rPr>
            <w:noProof/>
            <w:webHidden/>
          </w:rPr>
          <w:fldChar w:fldCharType="begin"/>
        </w:r>
        <w:r>
          <w:rPr>
            <w:noProof/>
            <w:webHidden/>
          </w:rPr>
          <w:instrText xml:space="preserve"> PAGEREF _Toc328760165 \h </w:instrText>
        </w:r>
        <w:r>
          <w:rPr>
            <w:noProof/>
          </w:rPr>
        </w:r>
        <w:r>
          <w:rPr>
            <w:noProof/>
            <w:webHidden/>
          </w:rPr>
          <w:fldChar w:fldCharType="separate"/>
        </w:r>
        <w:r>
          <w:rPr>
            <w:noProof/>
            <w:webHidden/>
          </w:rPr>
          <w:t>18</w:t>
        </w:r>
        <w:r>
          <w:rPr>
            <w:noProof/>
            <w:webHidden/>
          </w:rPr>
          <w:fldChar w:fldCharType="end"/>
        </w:r>
      </w:hyperlink>
    </w:p>
    <w:p w:rsidR="009B22CC" w:rsidRDefault="009B22CC">
      <w:pPr>
        <w:pStyle w:val="TOC3"/>
        <w:tabs>
          <w:tab w:val="right" w:leader="dot" w:pos="9345"/>
        </w:tabs>
        <w:rPr>
          <w:noProof/>
          <w:lang w:eastAsia="ru-RU"/>
        </w:rPr>
      </w:pPr>
      <w:hyperlink w:anchor="_Toc328760166" w:history="1">
        <w:r w:rsidRPr="009B3246">
          <w:rPr>
            <w:rStyle w:val="Hyperlink"/>
            <w:noProof/>
          </w:rPr>
          <w:t>Общая информация</w:t>
        </w:r>
        <w:r>
          <w:rPr>
            <w:noProof/>
            <w:webHidden/>
          </w:rPr>
          <w:tab/>
        </w:r>
        <w:r>
          <w:rPr>
            <w:noProof/>
            <w:webHidden/>
          </w:rPr>
          <w:fldChar w:fldCharType="begin"/>
        </w:r>
        <w:r>
          <w:rPr>
            <w:noProof/>
            <w:webHidden/>
          </w:rPr>
          <w:instrText xml:space="preserve"> PAGEREF _Toc328760166 \h </w:instrText>
        </w:r>
        <w:r>
          <w:rPr>
            <w:noProof/>
          </w:rPr>
        </w:r>
        <w:r>
          <w:rPr>
            <w:noProof/>
            <w:webHidden/>
          </w:rPr>
          <w:fldChar w:fldCharType="separate"/>
        </w:r>
        <w:r>
          <w:rPr>
            <w:noProof/>
            <w:webHidden/>
          </w:rPr>
          <w:t>18</w:t>
        </w:r>
        <w:r>
          <w:rPr>
            <w:noProof/>
            <w:webHidden/>
          </w:rPr>
          <w:fldChar w:fldCharType="end"/>
        </w:r>
      </w:hyperlink>
    </w:p>
    <w:p w:rsidR="009B22CC" w:rsidRDefault="009B22CC">
      <w:pPr>
        <w:pStyle w:val="TOC3"/>
        <w:tabs>
          <w:tab w:val="right" w:leader="dot" w:pos="9345"/>
        </w:tabs>
        <w:rPr>
          <w:noProof/>
          <w:lang w:eastAsia="ru-RU"/>
        </w:rPr>
      </w:pPr>
      <w:hyperlink w:anchor="_Toc328760167" w:history="1">
        <w:r w:rsidRPr="009B3246">
          <w:rPr>
            <w:rStyle w:val="Hyperlink"/>
            <w:noProof/>
          </w:rPr>
          <w:t>Свойства «акция», «новинка», «распродажа» ЭТАП 1</w:t>
        </w:r>
        <w:r>
          <w:rPr>
            <w:noProof/>
            <w:webHidden/>
          </w:rPr>
          <w:tab/>
        </w:r>
        <w:r>
          <w:rPr>
            <w:noProof/>
            <w:webHidden/>
          </w:rPr>
          <w:fldChar w:fldCharType="begin"/>
        </w:r>
        <w:r>
          <w:rPr>
            <w:noProof/>
            <w:webHidden/>
          </w:rPr>
          <w:instrText xml:space="preserve"> PAGEREF _Toc328760167 \h </w:instrText>
        </w:r>
        <w:r>
          <w:rPr>
            <w:noProof/>
          </w:rPr>
        </w:r>
        <w:r>
          <w:rPr>
            <w:noProof/>
            <w:webHidden/>
          </w:rPr>
          <w:fldChar w:fldCharType="separate"/>
        </w:r>
        <w:r>
          <w:rPr>
            <w:noProof/>
            <w:webHidden/>
          </w:rPr>
          <w:t>18</w:t>
        </w:r>
        <w:r>
          <w:rPr>
            <w:noProof/>
            <w:webHidden/>
          </w:rPr>
          <w:fldChar w:fldCharType="end"/>
        </w:r>
      </w:hyperlink>
    </w:p>
    <w:p w:rsidR="009B22CC" w:rsidRDefault="009B22CC">
      <w:pPr>
        <w:pStyle w:val="TOC3"/>
        <w:tabs>
          <w:tab w:val="right" w:leader="dot" w:pos="9345"/>
        </w:tabs>
        <w:rPr>
          <w:noProof/>
          <w:lang w:eastAsia="ru-RU"/>
        </w:rPr>
      </w:pPr>
      <w:hyperlink w:anchor="_Toc328760168" w:history="1">
        <w:r w:rsidRPr="009B3246">
          <w:rPr>
            <w:rStyle w:val="Hyperlink"/>
            <w:noProof/>
          </w:rPr>
          <w:t>Свойство «выводить на главной странице» ЭТАП 1</w:t>
        </w:r>
        <w:r>
          <w:rPr>
            <w:noProof/>
            <w:webHidden/>
          </w:rPr>
          <w:tab/>
        </w:r>
        <w:r>
          <w:rPr>
            <w:noProof/>
            <w:webHidden/>
          </w:rPr>
          <w:fldChar w:fldCharType="begin"/>
        </w:r>
        <w:r>
          <w:rPr>
            <w:noProof/>
            <w:webHidden/>
          </w:rPr>
          <w:instrText xml:space="preserve"> PAGEREF _Toc328760168 \h </w:instrText>
        </w:r>
        <w:r>
          <w:rPr>
            <w:noProof/>
          </w:rPr>
        </w:r>
        <w:r>
          <w:rPr>
            <w:noProof/>
            <w:webHidden/>
          </w:rPr>
          <w:fldChar w:fldCharType="separate"/>
        </w:r>
        <w:r>
          <w:rPr>
            <w:noProof/>
            <w:webHidden/>
          </w:rPr>
          <w:t>19</w:t>
        </w:r>
        <w:r>
          <w:rPr>
            <w:noProof/>
            <w:webHidden/>
          </w:rPr>
          <w:fldChar w:fldCharType="end"/>
        </w:r>
      </w:hyperlink>
    </w:p>
    <w:p w:rsidR="009B22CC" w:rsidRDefault="009B22CC">
      <w:pPr>
        <w:pStyle w:val="TOC2"/>
        <w:tabs>
          <w:tab w:val="right" w:leader="dot" w:pos="9345"/>
        </w:tabs>
        <w:rPr>
          <w:noProof/>
          <w:lang w:eastAsia="ru-RU"/>
        </w:rPr>
      </w:pPr>
      <w:hyperlink w:anchor="_Toc328760169" w:history="1">
        <w:r w:rsidRPr="009B3246">
          <w:rPr>
            <w:rStyle w:val="Hyperlink"/>
            <w:noProof/>
          </w:rPr>
          <w:t>Страница категории ЭТАП 1</w:t>
        </w:r>
        <w:r>
          <w:rPr>
            <w:noProof/>
            <w:webHidden/>
          </w:rPr>
          <w:tab/>
        </w:r>
        <w:r>
          <w:rPr>
            <w:noProof/>
            <w:webHidden/>
          </w:rPr>
          <w:fldChar w:fldCharType="begin"/>
        </w:r>
        <w:r>
          <w:rPr>
            <w:noProof/>
            <w:webHidden/>
          </w:rPr>
          <w:instrText xml:space="preserve"> PAGEREF _Toc328760169 \h </w:instrText>
        </w:r>
        <w:r>
          <w:rPr>
            <w:noProof/>
          </w:rPr>
        </w:r>
        <w:r>
          <w:rPr>
            <w:noProof/>
            <w:webHidden/>
          </w:rPr>
          <w:fldChar w:fldCharType="separate"/>
        </w:r>
        <w:r>
          <w:rPr>
            <w:noProof/>
            <w:webHidden/>
          </w:rPr>
          <w:t>19</w:t>
        </w:r>
        <w:r>
          <w:rPr>
            <w:noProof/>
            <w:webHidden/>
          </w:rPr>
          <w:fldChar w:fldCharType="end"/>
        </w:r>
      </w:hyperlink>
    </w:p>
    <w:p w:rsidR="009B22CC" w:rsidRDefault="009B22CC">
      <w:pPr>
        <w:pStyle w:val="TOC2"/>
        <w:tabs>
          <w:tab w:val="right" w:leader="dot" w:pos="9345"/>
        </w:tabs>
        <w:rPr>
          <w:noProof/>
          <w:lang w:eastAsia="ru-RU"/>
        </w:rPr>
      </w:pPr>
      <w:hyperlink w:anchor="_Toc328760170" w:history="1">
        <w:r w:rsidRPr="009B3246">
          <w:rPr>
            <w:rStyle w:val="Hyperlink"/>
            <w:noProof/>
          </w:rPr>
          <w:t>Страница подкатегории ЭТАП 1</w:t>
        </w:r>
        <w:r>
          <w:rPr>
            <w:noProof/>
            <w:webHidden/>
          </w:rPr>
          <w:tab/>
        </w:r>
        <w:r>
          <w:rPr>
            <w:noProof/>
            <w:webHidden/>
          </w:rPr>
          <w:fldChar w:fldCharType="begin"/>
        </w:r>
        <w:r>
          <w:rPr>
            <w:noProof/>
            <w:webHidden/>
          </w:rPr>
          <w:instrText xml:space="preserve"> PAGEREF _Toc328760170 \h </w:instrText>
        </w:r>
        <w:r>
          <w:rPr>
            <w:noProof/>
          </w:rPr>
        </w:r>
        <w:r>
          <w:rPr>
            <w:noProof/>
            <w:webHidden/>
          </w:rPr>
          <w:fldChar w:fldCharType="separate"/>
        </w:r>
        <w:r>
          <w:rPr>
            <w:noProof/>
            <w:webHidden/>
          </w:rPr>
          <w:t>19</w:t>
        </w:r>
        <w:r>
          <w:rPr>
            <w:noProof/>
            <w:webHidden/>
          </w:rPr>
          <w:fldChar w:fldCharType="end"/>
        </w:r>
      </w:hyperlink>
    </w:p>
    <w:p w:rsidR="009B22CC" w:rsidRDefault="009B22CC">
      <w:pPr>
        <w:pStyle w:val="TOC2"/>
        <w:tabs>
          <w:tab w:val="right" w:leader="dot" w:pos="9345"/>
        </w:tabs>
        <w:rPr>
          <w:noProof/>
          <w:lang w:eastAsia="ru-RU"/>
        </w:rPr>
      </w:pPr>
      <w:hyperlink w:anchor="_Toc328760171" w:history="1">
        <w:r w:rsidRPr="009B3246">
          <w:rPr>
            <w:rStyle w:val="Hyperlink"/>
            <w:noProof/>
          </w:rPr>
          <w:t>Список товаров ЭТАП 1</w:t>
        </w:r>
        <w:r>
          <w:rPr>
            <w:noProof/>
            <w:webHidden/>
          </w:rPr>
          <w:tab/>
        </w:r>
        <w:r>
          <w:rPr>
            <w:noProof/>
            <w:webHidden/>
          </w:rPr>
          <w:fldChar w:fldCharType="begin"/>
        </w:r>
        <w:r>
          <w:rPr>
            <w:noProof/>
            <w:webHidden/>
          </w:rPr>
          <w:instrText xml:space="preserve"> PAGEREF _Toc328760171 \h </w:instrText>
        </w:r>
        <w:r>
          <w:rPr>
            <w:noProof/>
          </w:rPr>
        </w:r>
        <w:r>
          <w:rPr>
            <w:noProof/>
            <w:webHidden/>
          </w:rPr>
          <w:fldChar w:fldCharType="separate"/>
        </w:r>
        <w:r>
          <w:rPr>
            <w:noProof/>
            <w:webHidden/>
          </w:rPr>
          <w:t>20</w:t>
        </w:r>
        <w:r>
          <w:rPr>
            <w:noProof/>
            <w:webHidden/>
          </w:rPr>
          <w:fldChar w:fldCharType="end"/>
        </w:r>
      </w:hyperlink>
    </w:p>
    <w:p w:rsidR="009B22CC" w:rsidRDefault="009B22CC">
      <w:pPr>
        <w:pStyle w:val="TOC2"/>
        <w:tabs>
          <w:tab w:val="right" w:leader="dot" w:pos="9345"/>
        </w:tabs>
        <w:rPr>
          <w:noProof/>
          <w:lang w:eastAsia="ru-RU"/>
        </w:rPr>
      </w:pPr>
      <w:hyperlink w:anchor="_Toc328760172" w:history="1">
        <w:r w:rsidRPr="009B3246">
          <w:rPr>
            <w:rStyle w:val="Hyperlink"/>
            <w:noProof/>
          </w:rPr>
          <w:t>Страница товара ЭТАП 1</w:t>
        </w:r>
        <w:r>
          <w:rPr>
            <w:noProof/>
            <w:webHidden/>
          </w:rPr>
          <w:tab/>
        </w:r>
        <w:r>
          <w:rPr>
            <w:noProof/>
            <w:webHidden/>
          </w:rPr>
          <w:fldChar w:fldCharType="begin"/>
        </w:r>
        <w:r>
          <w:rPr>
            <w:noProof/>
            <w:webHidden/>
          </w:rPr>
          <w:instrText xml:space="preserve"> PAGEREF _Toc328760172 \h </w:instrText>
        </w:r>
        <w:r>
          <w:rPr>
            <w:noProof/>
          </w:rPr>
        </w:r>
        <w:r>
          <w:rPr>
            <w:noProof/>
            <w:webHidden/>
          </w:rPr>
          <w:fldChar w:fldCharType="separate"/>
        </w:r>
        <w:r>
          <w:rPr>
            <w:noProof/>
            <w:webHidden/>
          </w:rPr>
          <w:t>21</w:t>
        </w:r>
        <w:r>
          <w:rPr>
            <w:noProof/>
            <w:webHidden/>
          </w:rPr>
          <w:fldChar w:fldCharType="end"/>
        </w:r>
      </w:hyperlink>
    </w:p>
    <w:p w:rsidR="009B22CC" w:rsidRDefault="009B22CC">
      <w:pPr>
        <w:pStyle w:val="TOC3"/>
        <w:tabs>
          <w:tab w:val="right" w:leader="dot" w:pos="9345"/>
        </w:tabs>
        <w:rPr>
          <w:noProof/>
          <w:lang w:eastAsia="ru-RU"/>
        </w:rPr>
      </w:pPr>
      <w:hyperlink w:anchor="_Toc328760173" w:history="1">
        <w:r w:rsidRPr="009B3246">
          <w:rPr>
            <w:rStyle w:val="Hyperlink"/>
            <w:noProof/>
          </w:rPr>
          <w:t>Дополнительные иллюстрации</w:t>
        </w:r>
        <w:r>
          <w:rPr>
            <w:noProof/>
            <w:webHidden/>
          </w:rPr>
          <w:tab/>
        </w:r>
        <w:r>
          <w:rPr>
            <w:noProof/>
            <w:webHidden/>
          </w:rPr>
          <w:fldChar w:fldCharType="begin"/>
        </w:r>
        <w:r>
          <w:rPr>
            <w:noProof/>
            <w:webHidden/>
          </w:rPr>
          <w:instrText xml:space="preserve"> PAGEREF _Toc328760173 \h </w:instrText>
        </w:r>
        <w:r>
          <w:rPr>
            <w:noProof/>
          </w:rPr>
        </w:r>
        <w:r>
          <w:rPr>
            <w:noProof/>
            <w:webHidden/>
          </w:rPr>
          <w:fldChar w:fldCharType="separate"/>
        </w:r>
        <w:r>
          <w:rPr>
            <w:noProof/>
            <w:webHidden/>
          </w:rPr>
          <w:t>22</w:t>
        </w:r>
        <w:r>
          <w:rPr>
            <w:noProof/>
            <w:webHidden/>
          </w:rPr>
          <w:fldChar w:fldCharType="end"/>
        </w:r>
      </w:hyperlink>
    </w:p>
    <w:p w:rsidR="009B22CC" w:rsidRDefault="009B22CC">
      <w:pPr>
        <w:pStyle w:val="TOC3"/>
        <w:tabs>
          <w:tab w:val="right" w:leader="dot" w:pos="9345"/>
        </w:tabs>
        <w:rPr>
          <w:noProof/>
          <w:lang w:eastAsia="ru-RU"/>
        </w:rPr>
      </w:pPr>
      <w:hyperlink w:anchor="_Toc328760174" w:history="1">
        <w:r w:rsidRPr="009B3246">
          <w:rPr>
            <w:rStyle w:val="Hyperlink"/>
            <w:noProof/>
          </w:rPr>
          <w:t>Обозначение спецсвойства</w:t>
        </w:r>
        <w:r>
          <w:rPr>
            <w:noProof/>
            <w:webHidden/>
          </w:rPr>
          <w:tab/>
        </w:r>
        <w:r>
          <w:rPr>
            <w:noProof/>
            <w:webHidden/>
          </w:rPr>
          <w:fldChar w:fldCharType="begin"/>
        </w:r>
        <w:r>
          <w:rPr>
            <w:noProof/>
            <w:webHidden/>
          </w:rPr>
          <w:instrText xml:space="preserve"> PAGEREF _Toc328760174 \h </w:instrText>
        </w:r>
        <w:r>
          <w:rPr>
            <w:noProof/>
          </w:rPr>
        </w:r>
        <w:r>
          <w:rPr>
            <w:noProof/>
            <w:webHidden/>
          </w:rPr>
          <w:fldChar w:fldCharType="separate"/>
        </w:r>
        <w:r>
          <w:rPr>
            <w:noProof/>
            <w:webHidden/>
          </w:rPr>
          <w:t>22</w:t>
        </w:r>
        <w:r>
          <w:rPr>
            <w:noProof/>
            <w:webHidden/>
          </w:rPr>
          <w:fldChar w:fldCharType="end"/>
        </w:r>
      </w:hyperlink>
    </w:p>
    <w:p w:rsidR="009B22CC" w:rsidRDefault="009B22CC">
      <w:pPr>
        <w:pStyle w:val="TOC3"/>
        <w:tabs>
          <w:tab w:val="right" w:leader="dot" w:pos="9345"/>
        </w:tabs>
        <w:rPr>
          <w:noProof/>
          <w:lang w:eastAsia="ru-RU"/>
        </w:rPr>
      </w:pPr>
      <w:hyperlink w:anchor="_Toc328760175" w:history="1">
        <w:r w:rsidRPr="009B3246">
          <w:rPr>
            <w:rStyle w:val="Hyperlink"/>
            <w:noProof/>
          </w:rPr>
          <w:t>Блок «с этим товаром рекомендуем»</w:t>
        </w:r>
        <w:r>
          <w:rPr>
            <w:noProof/>
            <w:webHidden/>
          </w:rPr>
          <w:tab/>
        </w:r>
        <w:r>
          <w:rPr>
            <w:noProof/>
            <w:webHidden/>
          </w:rPr>
          <w:fldChar w:fldCharType="begin"/>
        </w:r>
        <w:r>
          <w:rPr>
            <w:noProof/>
            <w:webHidden/>
          </w:rPr>
          <w:instrText xml:space="preserve"> PAGEREF _Toc328760175 \h </w:instrText>
        </w:r>
        <w:r>
          <w:rPr>
            <w:noProof/>
          </w:rPr>
        </w:r>
        <w:r>
          <w:rPr>
            <w:noProof/>
            <w:webHidden/>
          </w:rPr>
          <w:fldChar w:fldCharType="separate"/>
        </w:r>
        <w:r>
          <w:rPr>
            <w:noProof/>
            <w:webHidden/>
          </w:rPr>
          <w:t>23</w:t>
        </w:r>
        <w:r>
          <w:rPr>
            <w:noProof/>
            <w:webHidden/>
          </w:rPr>
          <w:fldChar w:fldCharType="end"/>
        </w:r>
      </w:hyperlink>
    </w:p>
    <w:p w:rsidR="009B22CC" w:rsidRDefault="009B22CC">
      <w:pPr>
        <w:pStyle w:val="TOC3"/>
        <w:tabs>
          <w:tab w:val="right" w:leader="dot" w:pos="9345"/>
        </w:tabs>
        <w:rPr>
          <w:noProof/>
          <w:lang w:eastAsia="ru-RU"/>
        </w:rPr>
      </w:pPr>
      <w:hyperlink w:anchor="_Toc328760176" w:history="1">
        <w:r w:rsidRPr="009B3246">
          <w:rPr>
            <w:rStyle w:val="Hyperlink"/>
            <w:noProof/>
          </w:rPr>
          <w:t>Блок «Другие товары этой категории»</w:t>
        </w:r>
        <w:r>
          <w:rPr>
            <w:noProof/>
            <w:webHidden/>
          </w:rPr>
          <w:tab/>
        </w:r>
        <w:r>
          <w:rPr>
            <w:noProof/>
            <w:webHidden/>
          </w:rPr>
          <w:fldChar w:fldCharType="begin"/>
        </w:r>
        <w:r>
          <w:rPr>
            <w:noProof/>
            <w:webHidden/>
          </w:rPr>
          <w:instrText xml:space="preserve"> PAGEREF _Toc328760176 \h </w:instrText>
        </w:r>
        <w:r>
          <w:rPr>
            <w:noProof/>
          </w:rPr>
        </w:r>
        <w:r>
          <w:rPr>
            <w:noProof/>
            <w:webHidden/>
          </w:rPr>
          <w:fldChar w:fldCharType="separate"/>
        </w:r>
        <w:r>
          <w:rPr>
            <w:noProof/>
            <w:webHidden/>
          </w:rPr>
          <w:t>23</w:t>
        </w:r>
        <w:r>
          <w:rPr>
            <w:noProof/>
            <w:webHidden/>
          </w:rPr>
          <w:fldChar w:fldCharType="end"/>
        </w:r>
      </w:hyperlink>
    </w:p>
    <w:p w:rsidR="009B22CC" w:rsidRDefault="009B22CC">
      <w:pPr>
        <w:pStyle w:val="TOC2"/>
        <w:tabs>
          <w:tab w:val="right" w:leader="dot" w:pos="9345"/>
        </w:tabs>
        <w:rPr>
          <w:noProof/>
          <w:lang w:eastAsia="ru-RU"/>
        </w:rPr>
      </w:pPr>
      <w:hyperlink w:anchor="_Toc328760177" w:history="1">
        <w:r w:rsidRPr="009B3246">
          <w:rPr>
            <w:rStyle w:val="Hyperlink"/>
            <w:noProof/>
          </w:rPr>
          <w:t>Новинки ЭТАП 1</w:t>
        </w:r>
        <w:r>
          <w:rPr>
            <w:noProof/>
            <w:webHidden/>
          </w:rPr>
          <w:tab/>
        </w:r>
        <w:r>
          <w:rPr>
            <w:noProof/>
            <w:webHidden/>
          </w:rPr>
          <w:fldChar w:fldCharType="begin"/>
        </w:r>
        <w:r>
          <w:rPr>
            <w:noProof/>
            <w:webHidden/>
          </w:rPr>
          <w:instrText xml:space="preserve"> PAGEREF _Toc328760177 \h </w:instrText>
        </w:r>
        <w:r>
          <w:rPr>
            <w:noProof/>
          </w:rPr>
        </w:r>
        <w:r>
          <w:rPr>
            <w:noProof/>
            <w:webHidden/>
          </w:rPr>
          <w:fldChar w:fldCharType="separate"/>
        </w:r>
        <w:r>
          <w:rPr>
            <w:noProof/>
            <w:webHidden/>
          </w:rPr>
          <w:t>25</w:t>
        </w:r>
        <w:r>
          <w:rPr>
            <w:noProof/>
            <w:webHidden/>
          </w:rPr>
          <w:fldChar w:fldCharType="end"/>
        </w:r>
      </w:hyperlink>
    </w:p>
    <w:p w:rsidR="009B22CC" w:rsidRDefault="009B22CC">
      <w:pPr>
        <w:pStyle w:val="TOC3"/>
        <w:tabs>
          <w:tab w:val="right" w:leader="dot" w:pos="9345"/>
        </w:tabs>
        <w:rPr>
          <w:noProof/>
          <w:lang w:eastAsia="ru-RU"/>
        </w:rPr>
      </w:pPr>
      <w:hyperlink w:anchor="_Toc328760178" w:history="1">
        <w:r w:rsidRPr="009B3246">
          <w:rPr>
            <w:rStyle w:val="Hyperlink"/>
            <w:noProof/>
          </w:rPr>
          <w:t>Новинки ЭТАП 1</w:t>
        </w:r>
        <w:r>
          <w:rPr>
            <w:noProof/>
            <w:webHidden/>
          </w:rPr>
          <w:tab/>
        </w:r>
        <w:r>
          <w:rPr>
            <w:noProof/>
            <w:webHidden/>
          </w:rPr>
          <w:fldChar w:fldCharType="begin"/>
        </w:r>
        <w:r>
          <w:rPr>
            <w:noProof/>
            <w:webHidden/>
          </w:rPr>
          <w:instrText xml:space="preserve"> PAGEREF _Toc328760178 \h </w:instrText>
        </w:r>
        <w:r>
          <w:rPr>
            <w:noProof/>
          </w:rPr>
        </w:r>
        <w:r>
          <w:rPr>
            <w:noProof/>
            <w:webHidden/>
          </w:rPr>
          <w:fldChar w:fldCharType="separate"/>
        </w:r>
        <w:r>
          <w:rPr>
            <w:noProof/>
            <w:webHidden/>
          </w:rPr>
          <w:t>25</w:t>
        </w:r>
        <w:r>
          <w:rPr>
            <w:noProof/>
            <w:webHidden/>
          </w:rPr>
          <w:fldChar w:fldCharType="end"/>
        </w:r>
      </w:hyperlink>
    </w:p>
    <w:p w:rsidR="009B22CC" w:rsidRDefault="009B22CC">
      <w:pPr>
        <w:pStyle w:val="TOC3"/>
        <w:tabs>
          <w:tab w:val="right" w:leader="dot" w:pos="9345"/>
        </w:tabs>
        <w:rPr>
          <w:noProof/>
          <w:lang w:eastAsia="ru-RU"/>
        </w:rPr>
      </w:pPr>
      <w:hyperlink w:anchor="_Toc328760179" w:history="1">
        <w:r w:rsidRPr="009B3246">
          <w:rPr>
            <w:rStyle w:val="Hyperlink"/>
            <w:noProof/>
          </w:rPr>
          <w:t>Акции и распродажи ЭТАП 1</w:t>
        </w:r>
        <w:r>
          <w:rPr>
            <w:noProof/>
            <w:webHidden/>
          </w:rPr>
          <w:tab/>
        </w:r>
        <w:r>
          <w:rPr>
            <w:noProof/>
            <w:webHidden/>
          </w:rPr>
          <w:fldChar w:fldCharType="begin"/>
        </w:r>
        <w:r>
          <w:rPr>
            <w:noProof/>
            <w:webHidden/>
          </w:rPr>
          <w:instrText xml:space="preserve"> PAGEREF _Toc328760179 \h </w:instrText>
        </w:r>
        <w:r>
          <w:rPr>
            <w:noProof/>
          </w:rPr>
        </w:r>
        <w:r>
          <w:rPr>
            <w:noProof/>
            <w:webHidden/>
          </w:rPr>
          <w:fldChar w:fldCharType="separate"/>
        </w:r>
        <w:r>
          <w:rPr>
            <w:noProof/>
            <w:webHidden/>
          </w:rPr>
          <w:t>25</w:t>
        </w:r>
        <w:r>
          <w:rPr>
            <w:noProof/>
            <w:webHidden/>
          </w:rPr>
          <w:fldChar w:fldCharType="end"/>
        </w:r>
      </w:hyperlink>
    </w:p>
    <w:p w:rsidR="009B22CC" w:rsidRDefault="009B22CC">
      <w:pPr>
        <w:pStyle w:val="TOC3"/>
        <w:tabs>
          <w:tab w:val="right" w:leader="dot" w:pos="9345"/>
        </w:tabs>
        <w:rPr>
          <w:noProof/>
          <w:lang w:eastAsia="ru-RU"/>
        </w:rPr>
      </w:pPr>
      <w:hyperlink w:anchor="_Toc328760180" w:history="1">
        <w:r w:rsidRPr="009B3246">
          <w:rPr>
            <w:rStyle w:val="Hyperlink"/>
            <w:noProof/>
          </w:rPr>
          <w:t>Подарки ЭТАП 1</w:t>
        </w:r>
        <w:r>
          <w:rPr>
            <w:noProof/>
            <w:webHidden/>
          </w:rPr>
          <w:tab/>
        </w:r>
        <w:r>
          <w:rPr>
            <w:noProof/>
            <w:webHidden/>
          </w:rPr>
          <w:fldChar w:fldCharType="begin"/>
        </w:r>
        <w:r>
          <w:rPr>
            <w:noProof/>
            <w:webHidden/>
          </w:rPr>
          <w:instrText xml:space="preserve"> PAGEREF _Toc328760180 \h </w:instrText>
        </w:r>
        <w:r>
          <w:rPr>
            <w:noProof/>
          </w:rPr>
        </w:r>
        <w:r>
          <w:rPr>
            <w:noProof/>
            <w:webHidden/>
          </w:rPr>
          <w:fldChar w:fldCharType="separate"/>
        </w:r>
        <w:r>
          <w:rPr>
            <w:noProof/>
            <w:webHidden/>
          </w:rPr>
          <w:t>26</w:t>
        </w:r>
        <w:r>
          <w:rPr>
            <w:noProof/>
            <w:webHidden/>
          </w:rPr>
          <w:fldChar w:fldCharType="end"/>
        </w:r>
      </w:hyperlink>
    </w:p>
    <w:p w:rsidR="009B22CC" w:rsidRDefault="009B22CC">
      <w:pPr>
        <w:pStyle w:val="TOC3"/>
        <w:tabs>
          <w:tab w:val="right" w:leader="dot" w:pos="9345"/>
        </w:tabs>
        <w:rPr>
          <w:noProof/>
          <w:lang w:eastAsia="ru-RU"/>
        </w:rPr>
      </w:pPr>
      <w:hyperlink w:anchor="_Toc328760181" w:history="1">
        <w:r w:rsidRPr="009B3246">
          <w:rPr>
            <w:rStyle w:val="Hyperlink"/>
            <w:noProof/>
          </w:rPr>
          <w:t>Новости «</w:t>
        </w:r>
        <w:r w:rsidRPr="009B3246">
          <w:rPr>
            <w:rStyle w:val="Hyperlink"/>
            <w:noProof/>
            <w:lang w:val="en-US"/>
          </w:rPr>
          <w:t>Legna</w:t>
        </w:r>
        <w:r w:rsidRPr="009B3246">
          <w:rPr>
            <w:rStyle w:val="Hyperlink"/>
            <w:noProof/>
          </w:rPr>
          <w:t>» ЭТАП 1</w:t>
        </w:r>
        <w:r>
          <w:rPr>
            <w:noProof/>
            <w:webHidden/>
          </w:rPr>
          <w:tab/>
        </w:r>
        <w:r>
          <w:rPr>
            <w:noProof/>
            <w:webHidden/>
          </w:rPr>
          <w:fldChar w:fldCharType="begin"/>
        </w:r>
        <w:r>
          <w:rPr>
            <w:noProof/>
            <w:webHidden/>
          </w:rPr>
          <w:instrText xml:space="preserve"> PAGEREF _Toc328760181 \h </w:instrText>
        </w:r>
        <w:r>
          <w:rPr>
            <w:noProof/>
          </w:rPr>
        </w:r>
        <w:r>
          <w:rPr>
            <w:noProof/>
            <w:webHidden/>
          </w:rPr>
          <w:fldChar w:fldCharType="separate"/>
        </w:r>
        <w:r>
          <w:rPr>
            <w:noProof/>
            <w:webHidden/>
          </w:rPr>
          <w:t>26</w:t>
        </w:r>
        <w:r>
          <w:rPr>
            <w:noProof/>
            <w:webHidden/>
          </w:rPr>
          <w:fldChar w:fldCharType="end"/>
        </w:r>
      </w:hyperlink>
    </w:p>
    <w:p w:rsidR="009B22CC" w:rsidRDefault="009B22CC">
      <w:pPr>
        <w:pStyle w:val="TOC2"/>
        <w:tabs>
          <w:tab w:val="right" w:leader="dot" w:pos="9345"/>
        </w:tabs>
        <w:rPr>
          <w:noProof/>
          <w:lang w:eastAsia="ru-RU"/>
        </w:rPr>
      </w:pPr>
      <w:hyperlink w:anchor="_Toc328760182" w:history="1">
        <w:r w:rsidRPr="009B3246">
          <w:rPr>
            <w:rStyle w:val="Hyperlink"/>
            <w:noProof/>
          </w:rPr>
          <w:t>О компании</w:t>
        </w:r>
        <w:r>
          <w:rPr>
            <w:noProof/>
            <w:webHidden/>
          </w:rPr>
          <w:tab/>
        </w:r>
        <w:r>
          <w:rPr>
            <w:noProof/>
            <w:webHidden/>
          </w:rPr>
          <w:fldChar w:fldCharType="begin"/>
        </w:r>
        <w:r>
          <w:rPr>
            <w:noProof/>
            <w:webHidden/>
          </w:rPr>
          <w:instrText xml:space="preserve"> PAGEREF _Toc328760182 \h </w:instrText>
        </w:r>
        <w:r>
          <w:rPr>
            <w:noProof/>
          </w:rPr>
        </w:r>
        <w:r>
          <w:rPr>
            <w:noProof/>
            <w:webHidden/>
          </w:rPr>
          <w:fldChar w:fldCharType="separate"/>
        </w:r>
        <w:r>
          <w:rPr>
            <w:noProof/>
            <w:webHidden/>
          </w:rPr>
          <w:t>26</w:t>
        </w:r>
        <w:r>
          <w:rPr>
            <w:noProof/>
            <w:webHidden/>
          </w:rPr>
          <w:fldChar w:fldCharType="end"/>
        </w:r>
      </w:hyperlink>
    </w:p>
    <w:p w:rsidR="009B22CC" w:rsidRDefault="009B22CC">
      <w:pPr>
        <w:pStyle w:val="TOC3"/>
        <w:tabs>
          <w:tab w:val="right" w:leader="dot" w:pos="9345"/>
        </w:tabs>
        <w:rPr>
          <w:noProof/>
          <w:lang w:eastAsia="ru-RU"/>
        </w:rPr>
      </w:pPr>
      <w:hyperlink w:anchor="_Toc328760183" w:history="1">
        <w:r w:rsidRPr="009B3246">
          <w:rPr>
            <w:rStyle w:val="Hyperlink"/>
            <w:noProof/>
          </w:rPr>
          <w:t>Информация ЭТАП 1</w:t>
        </w:r>
        <w:r>
          <w:rPr>
            <w:noProof/>
            <w:webHidden/>
          </w:rPr>
          <w:tab/>
        </w:r>
        <w:r>
          <w:rPr>
            <w:noProof/>
            <w:webHidden/>
          </w:rPr>
          <w:fldChar w:fldCharType="begin"/>
        </w:r>
        <w:r>
          <w:rPr>
            <w:noProof/>
            <w:webHidden/>
          </w:rPr>
          <w:instrText xml:space="preserve"> PAGEREF _Toc328760183 \h </w:instrText>
        </w:r>
        <w:r>
          <w:rPr>
            <w:noProof/>
          </w:rPr>
        </w:r>
        <w:r>
          <w:rPr>
            <w:noProof/>
            <w:webHidden/>
          </w:rPr>
          <w:fldChar w:fldCharType="separate"/>
        </w:r>
        <w:r>
          <w:rPr>
            <w:noProof/>
            <w:webHidden/>
          </w:rPr>
          <w:t>26</w:t>
        </w:r>
        <w:r>
          <w:rPr>
            <w:noProof/>
            <w:webHidden/>
          </w:rPr>
          <w:fldChar w:fldCharType="end"/>
        </w:r>
      </w:hyperlink>
    </w:p>
    <w:p w:rsidR="009B22CC" w:rsidRDefault="009B22CC">
      <w:pPr>
        <w:pStyle w:val="TOC3"/>
        <w:tabs>
          <w:tab w:val="right" w:leader="dot" w:pos="9345"/>
        </w:tabs>
        <w:rPr>
          <w:noProof/>
          <w:lang w:eastAsia="ru-RU"/>
        </w:rPr>
      </w:pPr>
      <w:hyperlink w:anchor="_Toc328760184" w:history="1">
        <w:r w:rsidRPr="009B3246">
          <w:rPr>
            <w:rStyle w:val="Hyperlink"/>
            <w:noProof/>
          </w:rPr>
          <w:t>Производство ЭТАП 1</w:t>
        </w:r>
        <w:r>
          <w:rPr>
            <w:noProof/>
            <w:webHidden/>
          </w:rPr>
          <w:tab/>
        </w:r>
        <w:r>
          <w:rPr>
            <w:noProof/>
            <w:webHidden/>
          </w:rPr>
          <w:fldChar w:fldCharType="begin"/>
        </w:r>
        <w:r>
          <w:rPr>
            <w:noProof/>
            <w:webHidden/>
          </w:rPr>
          <w:instrText xml:space="preserve"> PAGEREF _Toc328760184 \h </w:instrText>
        </w:r>
        <w:r>
          <w:rPr>
            <w:noProof/>
          </w:rPr>
        </w:r>
        <w:r>
          <w:rPr>
            <w:noProof/>
            <w:webHidden/>
          </w:rPr>
          <w:fldChar w:fldCharType="separate"/>
        </w:r>
        <w:r>
          <w:rPr>
            <w:noProof/>
            <w:webHidden/>
          </w:rPr>
          <w:t>26</w:t>
        </w:r>
        <w:r>
          <w:rPr>
            <w:noProof/>
            <w:webHidden/>
          </w:rPr>
          <w:fldChar w:fldCharType="end"/>
        </w:r>
      </w:hyperlink>
    </w:p>
    <w:p w:rsidR="009B22CC" w:rsidRDefault="009B22CC">
      <w:pPr>
        <w:pStyle w:val="TOC3"/>
        <w:tabs>
          <w:tab w:val="right" w:leader="dot" w:pos="9345"/>
        </w:tabs>
        <w:rPr>
          <w:noProof/>
          <w:lang w:eastAsia="ru-RU"/>
        </w:rPr>
      </w:pPr>
      <w:hyperlink w:anchor="_Toc328760185" w:history="1">
        <w:r w:rsidRPr="009B3246">
          <w:rPr>
            <w:rStyle w:val="Hyperlink"/>
            <w:noProof/>
          </w:rPr>
          <w:t>Материалы ЭТАП 1</w:t>
        </w:r>
        <w:r>
          <w:rPr>
            <w:noProof/>
            <w:webHidden/>
          </w:rPr>
          <w:tab/>
        </w:r>
        <w:r>
          <w:rPr>
            <w:noProof/>
            <w:webHidden/>
          </w:rPr>
          <w:fldChar w:fldCharType="begin"/>
        </w:r>
        <w:r>
          <w:rPr>
            <w:noProof/>
            <w:webHidden/>
          </w:rPr>
          <w:instrText xml:space="preserve"> PAGEREF _Toc328760185 \h </w:instrText>
        </w:r>
        <w:r>
          <w:rPr>
            <w:noProof/>
          </w:rPr>
        </w:r>
        <w:r>
          <w:rPr>
            <w:noProof/>
            <w:webHidden/>
          </w:rPr>
          <w:fldChar w:fldCharType="separate"/>
        </w:r>
        <w:r>
          <w:rPr>
            <w:noProof/>
            <w:webHidden/>
          </w:rPr>
          <w:t>26</w:t>
        </w:r>
        <w:r>
          <w:rPr>
            <w:noProof/>
            <w:webHidden/>
          </w:rPr>
          <w:fldChar w:fldCharType="end"/>
        </w:r>
      </w:hyperlink>
    </w:p>
    <w:p w:rsidR="009B22CC" w:rsidRDefault="009B22CC">
      <w:pPr>
        <w:pStyle w:val="TOC3"/>
        <w:tabs>
          <w:tab w:val="right" w:leader="dot" w:pos="9345"/>
        </w:tabs>
        <w:rPr>
          <w:noProof/>
          <w:lang w:eastAsia="ru-RU"/>
        </w:rPr>
      </w:pPr>
      <w:hyperlink w:anchor="_Toc328760186" w:history="1">
        <w:r w:rsidRPr="009B3246">
          <w:rPr>
            <w:rStyle w:val="Hyperlink"/>
            <w:noProof/>
          </w:rPr>
          <w:t>Дизайн ЭТАП 1</w:t>
        </w:r>
        <w:r>
          <w:rPr>
            <w:noProof/>
            <w:webHidden/>
          </w:rPr>
          <w:tab/>
        </w:r>
        <w:r>
          <w:rPr>
            <w:noProof/>
            <w:webHidden/>
          </w:rPr>
          <w:fldChar w:fldCharType="begin"/>
        </w:r>
        <w:r>
          <w:rPr>
            <w:noProof/>
            <w:webHidden/>
          </w:rPr>
          <w:instrText xml:space="preserve"> PAGEREF _Toc328760186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3"/>
        <w:tabs>
          <w:tab w:val="right" w:leader="dot" w:pos="9345"/>
        </w:tabs>
        <w:rPr>
          <w:noProof/>
          <w:lang w:eastAsia="ru-RU"/>
        </w:rPr>
      </w:pPr>
      <w:hyperlink w:anchor="_Toc328760187" w:history="1">
        <w:r w:rsidRPr="009B3246">
          <w:rPr>
            <w:rStyle w:val="Hyperlink"/>
            <w:noProof/>
          </w:rPr>
          <w:t>Стоимость (кухонь) ЭТАП 1</w:t>
        </w:r>
        <w:r>
          <w:rPr>
            <w:noProof/>
            <w:webHidden/>
          </w:rPr>
          <w:tab/>
        </w:r>
        <w:r>
          <w:rPr>
            <w:noProof/>
            <w:webHidden/>
          </w:rPr>
          <w:fldChar w:fldCharType="begin"/>
        </w:r>
        <w:r>
          <w:rPr>
            <w:noProof/>
            <w:webHidden/>
          </w:rPr>
          <w:instrText xml:space="preserve"> PAGEREF _Toc328760187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3"/>
        <w:tabs>
          <w:tab w:val="right" w:leader="dot" w:pos="9345"/>
        </w:tabs>
        <w:rPr>
          <w:noProof/>
          <w:lang w:eastAsia="ru-RU"/>
        </w:rPr>
      </w:pPr>
      <w:hyperlink w:anchor="_Toc328760188" w:history="1">
        <w:r w:rsidRPr="009B3246">
          <w:rPr>
            <w:rStyle w:val="Hyperlink"/>
            <w:noProof/>
          </w:rPr>
          <w:t>Вакансии ЭТАП 1</w:t>
        </w:r>
        <w:r>
          <w:rPr>
            <w:noProof/>
            <w:webHidden/>
          </w:rPr>
          <w:tab/>
        </w:r>
        <w:r>
          <w:rPr>
            <w:noProof/>
            <w:webHidden/>
          </w:rPr>
          <w:fldChar w:fldCharType="begin"/>
        </w:r>
        <w:r>
          <w:rPr>
            <w:noProof/>
            <w:webHidden/>
          </w:rPr>
          <w:instrText xml:space="preserve"> PAGEREF _Toc328760188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3"/>
        <w:tabs>
          <w:tab w:val="right" w:leader="dot" w:pos="9345"/>
        </w:tabs>
        <w:rPr>
          <w:noProof/>
          <w:lang w:eastAsia="ru-RU"/>
        </w:rPr>
      </w:pPr>
      <w:hyperlink w:anchor="_Toc328760189" w:history="1">
        <w:r w:rsidRPr="009B3246">
          <w:rPr>
            <w:rStyle w:val="Hyperlink"/>
            <w:noProof/>
          </w:rPr>
          <w:t>Контакты ЭТАП 1</w:t>
        </w:r>
        <w:r>
          <w:rPr>
            <w:noProof/>
            <w:webHidden/>
          </w:rPr>
          <w:tab/>
        </w:r>
        <w:r>
          <w:rPr>
            <w:noProof/>
            <w:webHidden/>
          </w:rPr>
          <w:fldChar w:fldCharType="begin"/>
        </w:r>
        <w:r>
          <w:rPr>
            <w:noProof/>
            <w:webHidden/>
          </w:rPr>
          <w:instrText xml:space="preserve"> PAGEREF _Toc328760189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2"/>
        <w:tabs>
          <w:tab w:val="right" w:leader="dot" w:pos="9345"/>
        </w:tabs>
        <w:rPr>
          <w:noProof/>
          <w:lang w:eastAsia="ru-RU"/>
        </w:rPr>
      </w:pPr>
      <w:hyperlink w:anchor="_Toc328760190" w:history="1">
        <w:r w:rsidRPr="009B3246">
          <w:rPr>
            <w:rStyle w:val="Hyperlink"/>
            <w:noProof/>
          </w:rPr>
          <w:t>Сервис</w:t>
        </w:r>
        <w:r>
          <w:rPr>
            <w:noProof/>
            <w:webHidden/>
          </w:rPr>
          <w:tab/>
        </w:r>
        <w:r>
          <w:rPr>
            <w:noProof/>
            <w:webHidden/>
          </w:rPr>
          <w:fldChar w:fldCharType="begin"/>
        </w:r>
        <w:r>
          <w:rPr>
            <w:noProof/>
            <w:webHidden/>
          </w:rPr>
          <w:instrText xml:space="preserve"> PAGEREF _Toc328760190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3"/>
        <w:tabs>
          <w:tab w:val="right" w:leader="dot" w:pos="9345"/>
        </w:tabs>
        <w:rPr>
          <w:noProof/>
          <w:lang w:eastAsia="ru-RU"/>
        </w:rPr>
      </w:pPr>
      <w:hyperlink w:anchor="_Toc328760191" w:history="1">
        <w:r w:rsidRPr="009B3246">
          <w:rPr>
            <w:rStyle w:val="Hyperlink"/>
            <w:noProof/>
          </w:rPr>
          <w:t>Дизайн-проект ЭТАП 1</w:t>
        </w:r>
        <w:r>
          <w:rPr>
            <w:noProof/>
            <w:webHidden/>
          </w:rPr>
          <w:tab/>
        </w:r>
        <w:r>
          <w:rPr>
            <w:noProof/>
            <w:webHidden/>
          </w:rPr>
          <w:fldChar w:fldCharType="begin"/>
        </w:r>
        <w:r>
          <w:rPr>
            <w:noProof/>
            <w:webHidden/>
          </w:rPr>
          <w:instrText xml:space="preserve"> PAGEREF _Toc328760191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3"/>
        <w:tabs>
          <w:tab w:val="right" w:leader="dot" w:pos="9345"/>
        </w:tabs>
        <w:rPr>
          <w:noProof/>
          <w:lang w:eastAsia="ru-RU"/>
        </w:rPr>
      </w:pPr>
      <w:hyperlink w:anchor="_Toc328760192" w:history="1">
        <w:r w:rsidRPr="009B3246">
          <w:rPr>
            <w:rStyle w:val="Hyperlink"/>
            <w:noProof/>
          </w:rPr>
          <w:t>Заказ расчета кухни ЭТАП 1</w:t>
        </w:r>
        <w:r>
          <w:rPr>
            <w:noProof/>
            <w:webHidden/>
          </w:rPr>
          <w:tab/>
        </w:r>
        <w:r>
          <w:rPr>
            <w:noProof/>
            <w:webHidden/>
          </w:rPr>
          <w:fldChar w:fldCharType="begin"/>
        </w:r>
        <w:r>
          <w:rPr>
            <w:noProof/>
            <w:webHidden/>
          </w:rPr>
          <w:instrText xml:space="preserve"> PAGEREF _Toc328760192 \h </w:instrText>
        </w:r>
        <w:r>
          <w:rPr>
            <w:noProof/>
          </w:rPr>
        </w:r>
        <w:r>
          <w:rPr>
            <w:noProof/>
            <w:webHidden/>
          </w:rPr>
          <w:fldChar w:fldCharType="separate"/>
        </w:r>
        <w:r>
          <w:rPr>
            <w:noProof/>
            <w:webHidden/>
          </w:rPr>
          <w:t>27</w:t>
        </w:r>
        <w:r>
          <w:rPr>
            <w:noProof/>
            <w:webHidden/>
          </w:rPr>
          <w:fldChar w:fldCharType="end"/>
        </w:r>
      </w:hyperlink>
    </w:p>
    <w:p w:rsidR="009B22CC" w:rsidRDefault="009B22CC">
      <w:pPr>
        <w:pStyle w:val="TOC3"/>
        <w:tabs>
          <w:tab w:val="right" w:leader="dot" w:pos="9345"/>
        </w:tabs>
        <w:rPr>
          <w:noProof/>
          <w:lang w:eastAsia="ru-RU"/>
        </w:rPr>
      </w:pPr>
      <w:hyperlink w:anchor="_Toc328760193" w:history="1">
        <w:r w:rsidRPr="009B3246">
          <w:rPr>
            <w:rStyle w:val="Hyperlink"/>
            <w:noProof/>
          </w:rPr>
          <w:t>Замер помещения ЭТАП 2</w:t>
        </w:r>
        <w:r>
          <w:rPr>
            <w:noProof/>
            <w:webHidden/>
          </w:rPr>
          <w:tab/>
        </w:r>
        <w:r>
          <w:rPr>
            <w:noProof/>
            <w:webHidden/>
          </w:rPr>
          <w:fldChar w:fldCharType="begin"/>
        </w:r>
        <w:r>
          <w:rPr>
            <w:noProof/>
            <w:webHidden/>
          </w:rPr>
          <w:instrText xml:space="preserve"> PAGEREF _Toc328760193 \h </w:instrText>
        </w:r>
        <w:r>
          <w:rPr>
            <w:noProof/>
          </w:rPr>
        </w:r>
        <w:r>
          <w:rPr>
            <w:noProof/>
            <w:webHidden/>
          </w:rPr>
          <w:fldChar w:fldCharType="separate"/>
        </w:r>
        <w:r>
          <w:rPr>
            <w:noProof/>
            <w:webHidden/>
          </w:rPr>
          <w:t>28</w:t>
        </w:r>
        <w:r>
          <w:rPr>
            <w:noProof/>
            <w:webHidden/>
          </w:rPr>
          <w:fldChar w:fldCharType="end"/>
        </w:r>
      </w:hyperlink>
    </w:p>
    <w:p w:rsidR="009B22CC" w:rsidRDefault="009B22CC">
      <w:pPr>
        <w:pStyle w:val="TOC3"/>
        <w:tabs>
          <w:tab w:val="right" w:leader="dot" w:pos="9345"/>
        </w:tabs>
        <w:rPr>
          <w:noProof/>
          <w:lang w:eastAsia="ru-RU"/>
        </w:rPr>
      </w:pPr>
      <w:hyperlink w:anchor="_Toc328760194" w:history="1">
        <w:r w:rsidRPr="009B3246">
          <w:rPr>
            <w:rStyle w:val="Hyperlink"/>
            <w:noProof/>
          </w:rPr>
          <w:t>Доставка, сборка, установка ЭТАП 1</w:t>
        </w:r>
        <w:r>
          <w:rPr>
            <w:noProof/>
            <w:webHidden/>
          </w:rPr>
          <w:tab/>
        </w:r>
        <w:r>
          <w:rPr>
            <w:noProof/>
            <w:webHidden/>
          </w:rPr>
          <w:fldChar w:fldCharType="begin"/>
        </w:r>
        <w:r>
          <w:rPr>
            <w:noProof/>
            <w:webHidden/>
          </w:rPr>
          <w:instrText xml:space="preserve"> PAGEREF _Toc328760194 \h </w:instrText>
        </w:r>
        <w:r>
          <w:rPr>
            <w:noProof/>
          </w:rPr>
        </w:r>
        <w:r>
          <w:rPr>
            <w:noProof/>
            <w:webHidden/>
          </w:rPr>
          <w:fldChar w:fldCharType="separate"/>
        </w:r>
        <w:r>
          <w:rPr>
            <w:noProof/>
            <w:webHidden/>
          </w:rPr>
          <w:t>29</w:t>
        </w:r>
        <w:r>
          <w:rPr>
            <w:noProof/>
            <w:webHidden/>
          </w:rPr>
          <w:fldChar w:fldCharType="end"/>
        </w:r>
      </w:hyperlink>
    </w:p>
    <w:p w:rsidR="009B22CC" w:rsidRDefault="009B22CC">
      <w:pPr>
        <w:pStyle w:val="TOC3"/>
        <w:tabs>
          <w:tab w:val="right" w:leader="dot" w:pos="9345"/>
        </w:tabs>
        <w:rPr>
          <w:noProof/>
          <w:lang w:eastAsia="ru-RU"/>
        </w:rPr>
      </w:pPr>
      <w:hyperlink w:anchor="_Toc328760195" w:history="1">
        <w:r w:rsidRPr="009B3246">
          <w:rPr>
            <w:rStyle w:val="Hyperlink"/>
            <w:noProof/>
          </w:rPr>
          <w:t>Кредит ЭТАП 1</w:t>
        </w:r>
        <w:r>
          <w:rPr>
            <w:noProof/>
            <w:webHidden/>
          </w:rPr>
          <w:tab/>
        </w:r>
        <w:r>
          <w:rPr>
            <w:noProof/>
            <w:webHidden/>
          </w:rPr>
          <w:fldChar w:fldCharType="begin"/>
        </w:r>
        <w:r>
          <w:rPr>
            <w:noProof/>
            <w:webHidden/>
          </w:rPr>
          <w:instrText xml:space="preserve"> PAGEREF _Toc328760195 \h </w:instrText>
        </w:r>
        <w:r>
          <w:rPr>
            <w:noProof/>
          </w:rPr>
        </w:r>
        <w:r>
          <w:rPr>
            <w:noProof/>
            <w:webHidden/>
          </w:rPr>
          <w:fldChar w:fldCharType="separate"/>
        </w:r>
        <w:r>
          <w:rPr>
            <w:noProof/>
            <w:webHidden/>
          </w:rPr>
          <w:t>29</w:t>
        </w:r>
        <w:r>
          <w:rPr>
            <w:noProof/>
            <w:webHidden/>
          </w:rPr>
          <w:fldChar w:fldCharType="end"/>
        </w:r>
      </w:hyperlink>
    </w:p>
    <w:p w:rsidR="009B22CC" w:rsidRDefault="009B22CC">
      <w:pPr>
        <w:pStyle w:val="TOC3"/>
        <w:tabs>
          <w:tab w:val="right" w:leader="dot" w:pos="9345"/>
        </w:tabs>
        <w:rPr>
          <w:noProof/>
          <w:lang w:eastAsia="ru-RU"/>
        </w:rPr>
      </w:pPr>
      <w:hyperlink w:anchor="_Toc328760196" w:history="1">
        <w:r w:rsidRPr="009B3246">
          <w:rPr>
            <w:rStyle w:val="Hyperlink"/>
            <w:noProof/>
          </w:rPr>
          <w:t>Гарантия ЭТАП 1</w:t>
        </w:r>
        <w:r>
          <w:rPr>
            <w:noProof/>
            <w:webHidden/>
          </w:rPr>
          <w:tab/>
        </w:r>
        <w:r>
          <w:rPr>
            <w:noProof/>
            <w:webHidden/>
          </w:rPr>
          <w:fldChar w:fldCharType="begin"/>
        </w:r>
        <w:r>
          <w:rPr>
            <w:noProof/>
            <w:webHidden/>
          </w:rPr>
          <w:instrText xml:space="preserve"> PAGEREF _Toc328760196 \h </w:instrText>
        </w:r>
        <w:r>
          <w:rPr>
            <w:noProof/>
          </w:rPr>
        </w:r>
        <w:r>
          <w:rPr>
            <w:noProof/>
            <w:webHidden/>
          </w:rPr>
          <w:fldChar w:fldCharType="separate"/>
        </w:r>
        <w:r>
          <w:rPr>
            <w:noProof/>
            <w:webHidden/>
          </w:rPr>
          <w:t>29</w:t>
        </w:r>
        <w:r>
          <w:rPr>
            <w:noProof/>
            <w:webHidden/>
          </w:rPr>
          <w:fldChar w:fldCharType="end"/>
        </w:r>
      </w:hyperlink>
    </w:p>
    <w:p w:rsidR="009B22CC" w:rsidRDefault="009B22CC">
      <w:pPr>
        <w:pStyle w:val="TOC2"/>
        <w:tabs>
          <w:tab w:val="right" w:leader="dot" w:pos="9345"/>
        </w:tabs>
        <w:rPr>
          <w:noProof/>
          <w:lang w:eastAsia="ru-RU"/>
        </w:rPr>
      </w:pPr>
      <w:hyperlink w:anchor="_Toc328760197" w:history="1">
        <w:r w:rsidRPr="009B3246">
          <w:rPr>
            <w:rStyle w:val="Hyperlink"/>
            <w:noProof/>
          </w:rPr>
          <w:t>Магазины ЭТАП 1</w:t>
        </w:r>
        <w:r>
          <w:rPr>
            <w:noProof/>
            <w:webHidden/>
          </w:rPr>
          <w:tab/>
        </w:r>
        <w:r>
          <w:rPr>
            <w:noProof/>
            <w:webHidden/>
          </w:rPr>
          <w:fldChar w:fldCharType="begin"/>
        </w:r>
        <w:r>
          <w:rPr>
            <w:noProof/>
            <w:webHidden/>
          </w:rPr>
          <w:instrText xml:space="preserve"> PAGEREF _Toc328760197 \h </w:instrText>
        </w:r>
        <w:r>
          <w:rPr>
            <w:noProof/>
          </w:rPr>
        </w:r>
        <w:r>
          <w:rPr>
            <w:noProof/>
            <w:webHidden/>
          </w:rPr>
          <w:fldChar w:fldCharType="separate"/>
        </w:r>
        <w:r>
          <w:rPr>
            <w:noProof/>
            <w:webHidden/>
          </w:rPr>
          <w:t>29</w:t>
        </w:r>
        <w:r>
          <w:rPr>
            <w:noProof/>
            <w:webHidden/>
          </w:rPr>
          <w:fldChar w:fldCharType="end"/>
        </w:r>
      </w:hyperlink>
    </w:p>
    <w:p w:rsidR="009B22CC" w:rsidRDefault="009B22CC">
      <w:pPr>
        <w:pStyle w:val="TOC2"/>
        <w:tabs>
          <w:tab w:val="right" w:leader="dot" w:pos="9345"/>
        </w:tabs>
        <w:rPr>
          <w:noProof/>
          <w:lang w:eastAsia="ru-RU"/>
        </w:rPr>
      </w:pPr>
      <w:hyperlink w:anchor="_Toc328760198" w:history="1">
        <w:r w:rsidRPr="009B3246">
          <w:rPr>
            <w:rStyle w:val="Hyperlink"/>
            <w:noProof/>
          </w:rPr>
          <w:t>Дилерам ЭТАП 2</w:t>
        </w:r>
        <w:r>
          <w:rPr>
            <w:noProof/>
            <w:webHidden/>
          </w:rPr>
          <w:tab/>
        </w:r>
        <w:r>
          <w:rPr>
            <w:noProof/>
            <w:webHidden/>
          </w:rPr>
          <w:fldChar w:fldCharType="begin"/>
        </w:r>
        <w:r>
          <w:rPr>
            <w:noProof/>
            <w:webHidden/>
          </w:rPr>
          <w:instrText xml:space="preserve"> PAGEREF _Toc328760198 \h </w:instrText>
        </w:r>
        <w:r>
          <w:rPr>
            <w:noProof/>
          </w:rPr>
        </w:r>
        <w:r>
          <w:rPr>
            <w:noProof/>
            <w:webHidden/>
          </w:rPr>
          <w:fldChar w:fldCharType="separate"/>
        </w:r>
        <w:r>
          <w:rPr>
            <w:noProof/>
            <w:webHidden/>
          </w:rPr>
          <w:t>30</w:t>
        </w:r>
        <w:r>
          <w:rPr>
            <w:noProof/>
            <w:webHidden/>
          </w:rPr>
          <w:fldChar w:fldCharType="end"/>
        </w:r>
      </w:hyperlink>
    </w:p>
    <w:p w:rsidR="009B22CC" w:rsidRDefault="009B22CC">
      <w:pPr>
        <w:pStyle w:val="TOC3"/>
        <w:tabs>
          <w:tab w:val="right" w:leader="dot" w:pos="9345"/>
        </w:tabs>
        <w:rPr>
          <w:noProof/>
          <w:lang w:eastAsia="ru-RU"/>
        </w:rPr>
      </w:pPr>
      <w:hyperlink w:anchor="_Toc328760199" w:history="1">
        <w:r w:rsidRPr="009B3246">
          <w:rPr>
            <w:rStyle w:val="Hyperlink"/>
            <w:noProof/>
          </w:rPr>
          <w:t>Как стать нашим дилером ЭТАП 2</w:t>
        </w:r>
        <w:r>
          <w:rPr>
            <w:noProof/>
            <w:webHidden/>
          </w:rPr>
          <w:tab/>
        </w:r>
        <w:r>
          <w:rPr>
            <w:noProof/>
            <w:webHidden/>
          </w:rPr>
          <w:fldChar w:fldCharType="begin"/>
        </w:r>
        <w:r>
          <w:rPr>
            <w:noProof/>
            <w:webHidden/>
          </w:rPr>
          <w:instrText xml:space="preserve"> PAGEREF _Toc328760199 \h </w:instrText>
        </w:r>
        <w:r>
          <w:rPr>
            <w:noProof/>
          </w:rPr>
        </w:r>
        <w:r>
          <w:rPr>
            <w:noProof/>
            <w:webHidden/>
          </w:rPr>
          <w:fldChar w:fldCharType="separate"/>
        </w:r>
        <w:r>
          <w:rPr>
            <w:noProof/>
            <w:webHidden/>
          </w:rPr>
          <w:t>31</w:t>
        </w:r>
        <w:r>
          <w:rPr>
            <w:noProof/>
            <w:webHidden/>
          </w:rPr>
          <w:fldChar w:fldCharType="end"/>
        </w:r>
      </w:hyperlink>
    </w:p>
    <w:p w:rsidR="009B22CC" w:rsidRDefault="009B22CC">
      <w:pPr>
        <w:pStyle w:val="TOC3"/>
        <w:tabs>
          <w:tab w:val="right" w:leader="dot" w:pos="9345"/>
        </w:tabs>
        <w:rPr>
          <w:noProof/>
          <w:lang w:eastAsia="ru-RU"/>
        </w:rPr>
      </w:pPr>
      <w:hyperlink w:anchor="_Toc328760200" w:history="1">
        <w:r w:rsidRPr="009B3246">
          <w:rPr>
            <w:rStyle w:val="Hyperlink"/>
            <w:noProof/>
          </w:rPr>
          <w:t>Дилерское соглашение ЭТАП 2</w:t>
        </w:r>
        <w:r>
          <w:rPr>
            <w:noProof/>
            <w:webHidden/>
          </w:rPr>
          <w:tab/>
        </w:r>
        <w:r>
          <w:rPr>
            <w:noProof/>
            <w:webHidden/>
          </w:rPr>
          <w:fldChar w:fldCharType="begin"/>
        </w:r>
        <w:r>
          <w:rPr>
            <w:noProof/>
            <w:webHidden/>
          </w:rPr>
          <w:instrText xml:space="preserve"> PAGEREF _Toc328760200 \h </w:instrText>
        </w:r>
        <w:r>
          <w:rPr>
            <w:noProof/>
          </w:rPr>
        </w:r>
        <w:r>
          <w:rPr>
            <w:noProof/>
            <w:webHidden/>
          </w:rPr>
          <w:fldChar w:fldCharType="separate"/>
        </w:r>
        <w:r>
          <w:rPr>
            <w:noProof/>
            <w:webHidden/>
          </w:rPr>
          <w:t>31</w:t>
        </w:r>
        <w:r>
          <w:rPr>
            <w:noProof/>
            <w:webHidden/>
          </w:rPr>
          <w:fldChar w:fldCharType="end"/>
        </w:r>
      </w:hyperlink>
    </w:p>
    <w:p w:rsidR="009B22CC" w:rsidRDefault="009B22CC">
      <w:pPr>
        <w:pStyle w:val="TOC3"/>
        <w:tabs>
          <w:tab w:val="right" w:leader="dot" w:pos="9345"/>
        </w:tabs>
        <w:rPr>
          <w:noProof/>
          <w:lang w:eastAsia="ru-RU"/>
        </w:rPr>
      </w:pPr>
      <w:hyperlink w:anchor="_Toc328760201" w:history="1">
        <w:r w:rsidRPr="009B3246">
          <w:rPr>
            <w:rStyle w:val="Hyperlink"/>
            <w:noProof/>
          </w:rPr>
          <w:t>On-line заявка на сотрудничество ЭТАП 2</w:t>
        </w:r>
        <w:r>
          <w:rPr>
            <w:noProof/>
            <w:webHidden/>
          </w:rPr>
          <w:tab/>
        </w:r>
        <w:r>
          <w:rPr>
            <w:noProof/>
            <w:webHidden/>
          </w:rPr>
          <w:fldChar w:fldCharType="begin"/>
        </w:r>
        <w:r>
          <w:rPr>
            <w:noProof/>
            <w:webHidden/>
          </w:rPr>
          <w:instrText xml:space="preserve"> PAGEREF _Toc328760201 \h </w:instrText>
        </w:r>
        <w:r>
          <w:rPr>
            <w:noProof/>
          </w:rPr>
        </w:r>
        <w:r>
          <w:rPr>
            <w:noProof/>
            <w:webHidden/>
          </w:rPr>
          <w:fldChar w:fldCharType="separate"/>
        </w:r>
        <w:r>
          <w:rPr>
            <w:noProof/>
            <w:webHidden/>
          </w:rPr>
          <w:t>31</w:t>
        </w:r>
        <w:r>
          <w:rPr>
            <w:noProof/>
            <w:webHidden/>
          </w:rPr>
          <w:fldChar w:fldCharType="end"/>
        </w:r>
      </w:hyperlink>
    </w:p>
    <w:p w:rsidR="009B22CC" w:rsidRDefault="009B22CC">
      <w:pPr>
        <w:pStyle w:val="TOC3"/>
        <w:tabs>
          <w:tab w:val="right" w:leader="dot" w:pos="9345"/>
        </w:tabs>
        <w:rPr>
          <w:noProof/>
          <w:lang w:eastAsia="ru-RU"/>
        </w:rPr>
      </w:pPr>
      <w:hyperlink w:anchor="_Toc328760202" w:history="1">
        <w:r w:rsidRPr="009B3246">
          <w:rPr>
            <w:rStyle w:val="Hyperlink"/>
            <w:noProof/>
          </w:rPr>
          <w:t>Обратная связь ЭТАП 2</w:t>
        </w:r>
        <w:r>
          <w:rPr>
            <w:noProof/>
            <w:webHidden/>
          </w:rPr>
          <w:tab/>
        </w:r>
        <w:r>
          <w:rPr>
            <w:noProof/>
            <w:webHidden/>
          </w:rPr>
          <w:fldChar w:fldCharType="begin"/>
        </w:r>
        <w:r>
          <w:rPr>
            <w:noProof/>
            <w:webHidden/>
          </w:rPr>
          <w:instrText xml:space="preserve"> PAGEREF _Toc328760202 \h </w:instrText>
        </w:r>
        <w:r>
          <w:rPr>
            <w:noProof/>
          </w:rPr>
        </w:r>
        <w:r>
          <w:rPr>
            <w:noProof/>
            <w:webHidden/>
          </w:rPr>
          <w:fldChar w:fldCharType="separate"/>
        </w:r>
        <w:r>
          <w:rPr>
            <w:noProof/>
            <w:webHidden/>
          </w:rPr>
          <w:t>31</w:t>
        </w:r>
        <w:r>
          <w:rPr>
            <w:noProof/>
            <w:webHidden/>
          </w:rPr>
          <w:fldChar w:fldCharType="end"/>
        </w:r>
      </w:hyperlink>
    </w:p>
    <w:p w:rsidR="009B22CC" w:rsidRDefault="009B22CC">
      <w:pPr>
        <w:pStyle w:val="TOC3"/>
        <w:tabs>
          <w:tab w:val="right" w:leader="dot" w:pos="9345"/>
        </w:tabs>
        <w:rPr>
          <w:noProof/>
          <w:lang w:eastAsia="ru-RU"/>
        </w:rPr>
      </w:pPr>
      <w:hyperlink w:anchor="_Toc328760203" w:history="1">
        <w:r w:rsidRPr="009B3246">
          <w:rPr>
            <w:rStyle w:val="Hyperlink"/>
            <w:noProof/>
          </w:rPr>
          <w:t>Войти  в личный кабинет</w:t>
        </w:r>
        <w:r>
          <w:rPr>
            <w:noProof/>
            <w:webHidden/>
          </w:rPr>
          <w:tab/>
        </w:r>
        <w:r>
          <w:rPr>
            <w:noProof/>
            <w:webHidden/>
          </w:rPr>
          <w:fldChar w:fldCharType="begin"/>
        </w:r>
        <w:r>
          <w:rPr>
            <w:noProof/>
            <w:webHidden/>
          </w:rPr>
          <w:instrText xml:space="preserve"> PAGEREF _Toc328760203 \h </w:instrText>
        </w:r>
        <w:r>
          <w:rPr>
            <w:noProof/>
          </w:rPr>
        </w:r>
        <w:r>
          <w:rPr>
            <w:noProof/>
            <w:webHidden/>
          </w:rPr>
          <w:fldChar w:fldCharType="separate"/>
        </w:r>
        <w:r>
          <w:rPr>
            <w:noProof/>
            <w:webHidden/>
          </w:rPr>
          <w:t>32</w:t>
        </w:r>
        <w:r>
          <w:rPr>
            <w:noProof/>
            <w:webHidden/>
          </w:rPr>
          <w:fldChar w:fldCharType="end"/>
        </w:r>
      </w:hyperlink>
    </w:p>
    <w:p w:rsidR="009B22CC" w:rsidRDefault="009B22CC">
      <w:pPr>
        <w:pStyle w:val="TOC2"/>
        <w:tabs>
          <w:tab w:val="right" w:leader="dot" w:pos="9345"/>
        </w:tabs>
        <w:rPr>
          <w:noProof/>
          <w:lang w:eastAsia="ru-RU"/>
        </w:rPr>
      </w:pPr>
      <w:hyperlink w:anchor="_Toc328760204" w:history="1">
        <w:r w:rsidRPr="009B3246">
          <w:rPr>
            <w:rStyle w:val="Hyperlink"/>
            <w:noProof/>
          </w:rPr>
          <w:t>Личный кабинет ЭТАП 2</w:t>
        </w:r>
        <w:r>
          <w:rPr>
            <w:noProof/>
            <w:webHidden/>
          </w:rPr>
          <w:tab/>
        </w:r>
        <w:r>
          <w:rPr>
            <w:noProof/>
            <w:webHidden/>
          </w:rPr>
          <w:fldChar w:fldCharType="begin"/>
        </w:r>
        <w:r>
          <w:rPr>
            <w:noProof/>
            <w:webHidden/>
          </w:rPr>
          <w:instrText xml:space="preserve"> PAGEREF _Toc328760204 \h </w:instrText>
        </w:r>
        <w:r>
          <w:rPr>
            <w:noProof/>
          </w:rPr>
        </w:r>
        <w:r>
          <w:rPr>
            <w:noProof/>
            <w:webHidden/>
          </w:rPr>
          <w:fldChar w:fldCharType="separate"/>
        </w:r>
        <w:r>
          <w:rPr>
            <w:noProof/>
            <w:webHidden/>
          </w:rPr>
          <w:t>32</w:t>
        </w:r>
        <w:r>
          <w:rPr>
            <w:noProof/>
            <w:webHidden/>
          </w:rPr>
          <w:fldChar w:fldCharType="end"/>
        </w:r>
      </w:hyperlink>
    </w:p>
    <w:p w:rsidR="009B22CC" w:rsidRDefault="009B22CC">
      <w:pPr>
        <w:pStyle w:val="TOC3"/>
        <w:tabs>
          <w:tab w:val="right" w:leader="dot" w:pos="9345"/>
        </w:tabs>
        <w:rPr>
          <w:noProof/>
          <w:lang w:eastAsia="ru-RU"/>
        </w:rPr>
      </w:pPr>
      <w:hyperlink w:anchor="_Toc328760205" w:history="1">
        <w:r w:rsidRPr="009B3246">
          <w:rPr>
            <w:rStyle w:val="Hyperlink"/>
            <w:noProof/>
          </w:rPr>
          <w:t>Новости</w:t>
        </w:r>
        <w:r>
          <w:rPr>
            <w:noProof/>
            <w:webHidden/>
          </w:rPr>
          <w:tab/>
        </w:r>
        <w:r>
          <w:rPr>
            <w:noProof/>
            <w:webHidden/>
          </w:rPr>
          <w:fldChar w:fldCharType="begin"/>
        </w:r>
        <w:r>
          <w:rPr>
            <w:noProof/>
            <w:webHidden/>
          </w:rPr>
          <w:instrText xml:space="preserve"> PAGEREF _Toc328760205 \h </w:instrText>
        </w:r>
        <w:r>
          <w:rPr>
            <w:noProof/>
          </w:rPr>
        </w:r>
        <w:r>
          <w:rPr>
            <w:noProof/>
            <w:webHidden/>
          </w:rPr>
          <w:fldChar w:fldCharType="separate"/>
        </w:r>
        <w:r>
          <w:rPr>
            <w:noProof/>
            <w:webHidden/>
          </w:rPr>
          <w:t>34</w:t>
        </w:r>
        <w:r>
          <w:rPr>
            <w:noProof/>
            <w:webHidden/>
          </w:rPr>
          <w:fldChar w:fldCharType="end"/>
        </w:r>
      </w:hyperlink>
    </w:p>
    <w:p w:rsidR="009B22CC" w:rsidRDefault="009B22CC">
      <w:pPr>
        <w:pStyle w:val="TOC3"/>
        <w:tabs>
          <w:tab w:val="right" w:leader="dot" w:pos="9345"/>
        </w:tabs>
        <w:rPr>
          <w:noProof/>
          <w:lang w:eastAsia="ru-RU"/>
        </w:rPr>
      </w:pPr>
      <w:hyperlink w:anchor="_Toc328760206" w:history="1">
        <w:r w:rsidRPr="009B3246">
          <w:rPr>
            <w:rStyle w:val="Hyperlink"/>
            <w:noProof/>
          </w:rPr>
          <w:t>Персональная информация (статус, условия, скидки)</w:t>
        </w:r>
        <w:r>
          <w:rPr>
            <w:noProof/>
            <w:webHidden/>
          </w:rPr>
          <w:tab/>
        </w:r>
        <w:r>
          <w:rPr>
            <w:noProof/>
            <w:webHidden/>
          </w:rPr>
          <w:fldChar w:fldCharType="begin"/>
        </w:r>
        <w:r>
          <w:rPr>
            <w:noProof/>
            <w:webHidden/>
          </w:rPr>
          <w:instrText xml:space="preserve"> PAGEREF _Toc328760206 \h </w:instrText>
        </w:r>
        <w:r>
          <w:rPr>
            <w:noProof/>
          </w:rPr>
        </w:r>
        <w:r>
          <w:rPr>
            <w:noProof/>
            <w:webHidden/>
          </w:rPr>
          <w:fldChar w:fldCharType="separate"/>
        </w:r>
        <w:r>
          <w:rPr>
            <w:noProof/>
            <w:webHidden/>
          </w:rPr>
          <w:t>34</w:t>
        </w:r>
        <w:r>
          <w:rPr>
            <w:noProof/>
            <w:webHidden/>
          </w:rPr>
          <w:fldChar w:fldCharType="end"/>
        </w:r>
      </w:hyperlink>
    </w:p>
    <w:p w:rsidR="009B22CC" w:rsidRDefault="009B22CC">
      <w:pPr>
        <w:pStyle w:val="TOC3"/>
        <w:tabs>
          <w:tab w:val="right" w:leader="dot" w:pos="9345"/>
        </w:tabs>
        <w:rPr>
          <w:noProof/>
          <w:lang w:eastAsia="ru-RU"/>
        </w:rPr>
      </w:pPr>
      <w:hyperlink w:anchor="_Toc328760207" w:history="1">
        <w:r w:rsidRPr="009B3246">
          <w:rPr>
            <w:rStyle w:val="Hyperlink"/>
            <w:noProof/>
          </w:rPr>
          <w:t>Обратная связь</w:t>
        </w:r>
        <w:r>
          <w:rPr>
            <w:noProof/>
            <w:webHidden/>
          </w:rPr>
          <w:tab/>
        </w:r>
        <w:r>
          <w:rPr>
            <w:noProof/>
            <w:webHidden/>
          </w:rPr>
          <w:fldChar w:fldCharType="begin"/>
        </w:r>
        <w:r>
          <w:rPr>
            <w:noProof/>
            <w:webHidden/>
          </w:rPr>
          <w:instrText xml:space="preserve"> PAGEREF _Toc328760207 \h </w:instrText>
        </w:r>
        <w:r>
          <w:rPr>
            <w:noProof/>
          </w:rPr>
        </w:r>
        <w:r>
          <w:rPr>
            <w:noProof/>
            <w:webHidden/>
          </w:rPr>
          <w:fldChar w:fldCharType="separate"/>
        </w:r>
        <w:r>
          <w:rPr>
            <w:noProof/>
            <w:webHidden/>
          </w:rPr>
          <w:t>34</w:t>
        </w:r>
        <w:r>
          <w:rPr>
            <w:noProof/>
            <w:webHidden/>
          </w:rPr>
          <w:fldChar w:fldCharType="end"/>
        </w:r>
      </w:hyperlink>
    </w:p>
    <w:p w:rsidR="009B22CC" w:rsidRDefault="009B22CC">
      <w:pPr>
        <w:pStyle w:val="TOC3"/>
        <w:tabs>
          <w:tab w:val="right" w:leader="dot" w:pos="9345"/>
        </w:tabs>
        <w:rPr>
          <w:noProof/>
          <w:lang w:eastAsia="ru-RU"/>
        </w:rPr>
      </w:pPr>
      <w:hyperlink w:anchor="_Toc328760208" w:history="1">
        <w:r w:rsidRPr="009B3246">
          <w:rPr>
            <w:rStyle w:val="Hyperlink"/>
            <w:noProof/>
          </w:rPr>
          <w:t>Прайсы</w:t>
        </w:r>
        <w:r>
          <w:rPr>
            <w:noProof/>
            <w:webHidden/>
          </w:rPr>
          <w:tab/>
        </w:r>
        <w:r>
          <w:rPr>
            <w:noProof/>
            <w:webHidden/>
          </w:rPr>
          <w:fldChar w:fldCharType="begin"/>
        </w:r>
        <w:r>
          <w:rPr>
            <w:noProof/>
            <w:webHidden/>
          </w:rPr>
          <w:instrText xml:space="preserve"> PAGEREF _Toc328760208 \h </w:instrText>
        </w:r>
        <w:r>
          <w:rPr>
            <w:noProof/>
          </w:rPr>
        </w:r>
        <w:r>
          <w:rPr>
            <w:noProof/>
            <w:webHidden/>
          </w:rPr>
          <w:fldChar w:fldCharType="separate"/>
        </w:r>
        <w:r>
          <w:rPr>
            <w:noProof/>
            <w:webHidden/>
          </w:rPr>
          <w:t>35</w:t>
        </w:r>
        <w:r>
          <w:rPr>
            <w:noProof/>
            <w:webHidden/>
          </w:rPr>
          <w:fldChar w:fldCharType="end"/>
        </w:r>
      </w:hyperlink>
    </w:p>
    <w:p w:rsidR="009B22CC" w:rsidRDefault="009B22CC">
      <w:pPr>
        <w:pStyle w:val="TOC3"/>
        <w:tabs>
          <w:tab w:val="right" w:leader="dot" w:pos="9345"/>
        </w:tabs>
        <w:rPr>
          <w:noProof/>
          <w:lang w:eastAsia="ru-RU"/>
        </w:rPr>
      </w:pPr>
      <w:hyperlink w:anchor="_Toc328760209" w:history="1">
        <w:r w:rsidRPr="009B3246">
          <w:rPr>
            <w:rStyle w:val="Hyperlink"/>
            <w:noProof/>
          </w:rPr>
          <w:t>Каталоги</w:t>
        </w:r>
        <w:r>
          <w:rPr>
            <w:noProof/>
            <w:webHidden/>
          </w:rPr>
          <w:tab/>
        </w:r>
        <w:r>
          <w:rPr>
            <w:noProof/>
            <w:webHidden/>
          </w:rPr>
          <w:fldChar w:fldCharType="begin"/>
        </w:r>
        <w:r>
          <w:rPr>
            <w:noProof/>
            <w:webHidden/>
          </w:rPr>
          <w:instrText xml:space="preserve"> PAGEREF _Toc328760209 \h </w:instrText>
        </w:r>
        <w:r>
          <w:rPr>
            <w:noProof/>
          </w:rPr>
        </w:r>
        <w:r>
          <w:rPr>
            <w:noProof/>
            <w:webHidden/>
          </w:rPr>
          <w:fldChar w:fldCharType="separate"/>
        </w:r>
        <w:r>
          <w:rPr>
            <w:noProof/>
            <w:webHidden/>
          </w:rPr>
          <w:t>35</w:t>
        </w:r>
        <w:r>
          <w:rPr>
            <w:noProof/>
            <w:webHidden/>
          </w:rPr>
          <w:fldChar w:fldCharType="end"/>
        </w:r>
      </w:hyperlink>
    </w:p>
    <w:p w:rsidR="009B22CC" w:rsidRDefault="009B22CC">
      <w:pPr>
        <w:pStyle w:val="TOC3"/>
        <w:tabs>
          <w:tab w:val="right" w:leader="dot" w:pos="9345"/>
        </w:tabs>
        <w:rPr>
          <w:noProof/>
          <w:lang w:eastAsia="ru-RU"/>
        </w:rPr>
      </w:pPr>
      <w:hyperlink w:anchor="_Toc328760210" w:history="1">
        <w:r w:rsidRPr="009B3246">
          <w:rPr>
            <w:rStyle w:val="Hyperlink"/>
            <w:noProof/>
          </w:rPr>
          <w:t>Рекламный материал</w:t>
        </w:r>
        <w:r>
          <w:rPr>
            <w:noProof/>
            <w:webHidden/>
          </w:rPr>
          <w:tab/>
        </w:r>
        <w:r>
          <w:rPr>
            <w:noProof/>
            <w:webHidden/>
          </w:rPr>
          <w:fldChar w:fldCharType="begin"/>
        </w:r>
        <w:r>
          <w:rPr>
            <w:noProof/>
            <w:webHidden/>
          </w:rPr>
          <w:instrText xml:space="preserve"> PAGEREF _Toc328760210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2"/>
        <w:tabs>
          <w:tab w:val="right" w:leader="dot" w:pos="9345"/>
        </w:tabs>
        <w:rPr>
          <w:noProof/>
          <w:lang w:eastAsia="ru-RU"/>
        </w:rPr>
      </w:pPr>
      <w:hyperlink w:anchor="_Toc328760211" w:history="1">
        <w:r w:rsidRPr="009B3246">
          <w:rPr>
            <w:rStyle w:val="Hyperlink"/>
            <w:noProof/>
          </w:rPr>
          <w:t>Интересно ЭТАП 1</w:t>
        </w:r>
        <w:r>
          <w:rPr>
            <w:noProof/>
            <w:webHidden/>
          </w:rPr>
          <w:tab/>
        </w:r>
        <w:r>
          <w:rPr>
            <w:noProof/>
            <w:webHidden/>
          </w:rPr>
          <w:fldChar w:fldCharType="begin"/>
        </w:r>
        <w:r>
          <w:rPr>
            <w:noProof/>
            <w:webHidden/>
          </w:rPr>
          <w:instrText xml:space="preserve"> PAGEREF _Toc328760211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3"/>
        <w:tabs>
          <w:tab w:val="right" w:leader="dot" w:pos="9345"/>
        </w:tabs>
        <w:rPr>
          <w:noProof/>
          <w:lang w:eastAsia="ru-RU"/>
        </w:rPr>
      </w:pPr>
      <w:hyperlink w:anchor="_Toc328760212" w:history="1">
        <w:r w:rsidRPr="009B3246">
          <w:rPr>
            <w:rStyle w:val="Hyperlink"/>
            <w:noProof/>
          </w:rPr>
          <w:t>Особенности мебели «LEGNA»</w:t>
        </w:r>
        <w:r>
          <w:rPr>
            <w:noProof/>
            <w:webHidden/>
          </w:rPr>
          <w:tab/>
        </w:r>
        <w:r>
          <w:rPr>
            <w:noProof/>
            <w:webHidden/>
          </w:rPr>
          <w:fldChar w:fldCharType="begin"/>
        </w:r>
        <w:r>
          <w:rPr>
            <w:noProof/>
            <w:webHidden/>
          </w:rPr>
          <w:instrText xml:space="preserve"> PAGEREF _Toc328760212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3"/>
        <w:tabs>
          <w:tab w:val="right" w:leader="dot" w:pos="9345"/>
        </w:tabs>
        <w:rPr>
          <w:noProof/>
          <w:lang w:eastAsia="ru-RU"/>
        </w:rPr>
      </w:pPr>
      <w:hyperlink w:anchor="_Toc328760213" w:history="1">
        <w:r w:rsidRPr="009B3246">
          <w:rPr>
            <w:rStyle w:val="Hyperlink"/>
            <w:noProof/>
          </w:rPr>
          <w:t>Полезные советы</w:t>
        </w:r>
        <w:r>
          <w:rPr>
            <w:noProof/>
            <w:webHidden/>
          </w:rPr>
          <w:tab/>
        </w:r>
        <w:r>
          <w:rPr>
            <w:noProof/>
            <w:webHidden/>
          </w:rPr>
          <w:fldChar w:fldCharType="begin"/>
        </w:r>
        <w:r>
          <w:rPr>
            <w:noProof/>
            <w:webHidden/>
          </w:rPr>
          <w:instrText xml:space="preserve"> PAGEREF _Toc328760213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3"/>
        <w:tabs>
          <w:tab w:val="right" w:leader="dot" w:pos="9345"/>
        </w:tabs>
        <w:rPr>
          <w:noProof/>
          <w:lang w:eastAsia="ru-RU"/>
        </w:rPr>
      </w:pPr>
      <w:hyperlink w:anchor="_Toc328760214" w:history="1">
        <w:r w:rsidRPr="009B3246">
          <w:rPr>
            <w:rStyle w:val="Hyperlink"/>
            <w:noProof/>
          </w:rPr>
          <w:t>Уход и эксплуатация</w:t>
        </w:r>
        <w:r>
          <w:rPr>
            <w:noProof/>
            <w:webHidden/>
          </w:rPr>
          <w:tab/>
        </w:r>
        <w:r>
          <w:rPr>
            <w:noProof/>
            <w:webHidden/>
          </w:rPr>
          <w:fldChar w:fldCharType="begin"/>
        </w:r>
        <w:r>
          <w:rPr>
            <w:noProof/>
            <w:webHidden/>
          </w:rPr>
          <w:instrText xml:space="preserve"> PAGEREF _Toc328760214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3"/>
        <w:tabs>
          <w:tab w:val="right" w:leader="dot" w:pos="9345"/>
        </w:tabs>
        <w:rPr>
          <w:noProof/>
          <w:lang w:eastAsia="ru-RU"/>
        </w:rPr>
      </w:pPr>
      <w:hyperlink w:anchor="_Toc328760215" w:history="1">
        <w:r w:rsidRPr="009B3246">
          <w:rPr>
            <w:rStyle w:val="Hyperlink"/>
            <w:noProof/>
          </w:rPr>
          <w:t>Часто задаваемые вопросы</w:t>
        </w:r>
        <w:r>
          <w:rPr>
            <w:noProof/>
            <w:webHidden/>
          </w:rPr>
          <w:tab/>
        </w:r>
        <w:r>
          <w:rPr>
            <w:noProof/>
            <w:webHidden/>
          </w:rPr>
          <w:fldChar w:fldCharType="begin"/>
        </w:r>
        <w:r>
          <w:rPr>
            <w:noProof/>
            <w:webHidden/>
          </w:rPr>
          <w:instrText xml:space="preserve"> PAGEREF _Toc328760215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3"/>
        <w:tabs>
          <w:tab w:val="right" w:leader="dot" w:pos="9345"/>
        </w:tabs>
        <w:rPr>
          <w:noProof/>
          <w:lang w:eastAsia="ru-RU"/>
        </w:rPr>
      </w:pPr>
      <w:hyperlink w:anchor="_Toc328760216" w:history="1">
        <w:r w:rsidRPr="009B3246">
          <w:rPr>
            <w:rStyle w:val="Hyperlink"/>
            <w:noProof/>
          </w:rPr>
          <w:t>Книга отзывов</w:t>
        </w:r>
        <w:r>
          <w:rPr>
            <w:noProof/>
            <w:webHidden/>
          </w:rPr>
          <w:tab/>
        </w:r>
        <w:r>
          <w:rPr>
            <w:noProof/>
            <w:webHidden/>
          </w:rPr>
          <w:fldChar w:fldCharType="begin"/>
        </w:r>
        <w:r>
          <w:rPr>
            <w:noProof/>
            <w:webHidden/>
          </w:rPr>
          <w:instrText xml:space="preserve"> PAGEREF _Toc328760216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2"/>
        <w:tabs>
          <w:tab w:val="right" w:leader="dot" w:pos="9345"/>
        </w:tabs>
        <w:rPr>
          <w:noProof/>
          <w:lang w:eastAsia="ru-RU"/>
        </w:rPr>
      </w:pPr>
      <w:hyperlink w:anchor="_Toc328760217" w:history="1">
        <w:r w:rsidRPr="009B3246">
          <w:rPr>
            <w:rStyle w:val="Hyperlink"/>
            <w:noProof/>
          </w:rPr>
          <w:t>Страница 404 ЭТАП 1</w:t>
        </w:r>
        <w:r>
          <w:rPr>
            <w:noProof/>
            <w:webHidden/>
          </w:rPr>
          <w:tab/>
        </w:r>
        <w:r>
          <w:rPr>
            <w:noProof/>
            <w:webHidden/>
          </w:rPr>
          <w:fldChar w:fldCharType="begin"/>
        </w:r>
        <w:r>
          <w:rPr>
            <w:noProof/>
            <w:webHidden/>
          </w:rPr>
          <w:instrText xml:space="preserve"> PAGEREF _Toc328760217 \h </w:instrText>
        </w:r>
        <w:r>
          <w:rPr>
            <w:noProof/>
          </w:rPr>
        </w:r>
        <w:r>
          <w:rPr>
            <w:noProof/>
            <w:webHidden/>
          </w:rPr>
          <w:fldChar w:fldCharType="separate"/>
        </w:r>
        <w:r>
          <w:rPr>
            <w:noProof/>
            <w:webHidden/>
          </w:rPr>
          <w:t>36</w:t>
        </w:r>
        <w:r>
          <w:rPr>
            <w:noProof/>
            <w:webHidden/>
          </w:rPr>
          <w:fldChar w:fldCharType="end"/>
        </w:r>
      </w:hyperlink>
    </w:p>
    <w:p w:rsidR="009B22CC" w:rsidRDefault="009B22CC">
      <w:pPr>
        <w:pStyle w:val="TOC2"/>
        <w:tabs>
          <w:tab w:val="right" w:leader="dot" w:pos="9345"/>
        </w:tabs>
        <w:rPr>
          <w:noProof/>
          <w:lang w:eastAsia="ru-RU"/>
        </w:rPr>
      </w:pPr>
      <w:hyperlink w:anchor="_Toc328760218" w:history="1">
        <w:r w:rsidRPr="009B3246">
          <w:rPr>
            <w:rStyle w:val="Hyperlink"/>
            <w:noProof/>
          </w:rPr>
          <w:t>Страница с результатами поиска ЭТАП 1</w:t>
        </w:r>
        <w:r>
          <w:rPr>
            <w:noProof/>
            <w:webHidden/>
          </w:rPr>
          <w:tab/>
        </w:r>
        <w:r>
          <w:rPr>
            <w:noProof/>
            <w:webHidden/>
          </w:rPr>
          <w:fldChar w:fldCharType="begin"/>
        </w:r>
        <w:r>
          <w:rPr>
            <w:noProof/>
            <w:webHidden/>
          </w:rPr>
          <w:instrText xml:space="preserve"> PAGEREF _Toc328760218 \h </w:instrText>
        </w:r>
        <w:r>
          <w:rPr>
            <w:noProof/>
          </w:rPr>
        </w:r>
        <w:r>
          <w:rPr>
            <w:noProof/>
            <w:webHidden/>
          </w:rPr>
          <w:fldChar w:fldCharType="separate"/>
        </w:r>
        <w:r>
          <w:rPr>
            <w:noProof/>
            <w:webHidden/>
          </w:rPr>
          <w:t>37</w:t>
        </w:r>
        <w:r>
          <w:rPr>
            <w:noProof/>
            <w:webHidden/>
          </w:rPr>
          <w:fldChar w:fldCharType="end"/>
        </w:r>
      </w:hyperlink>
    </w:p>
    <w:p w:rsidR="009B22CC" w:rsidRDefault="009B22CC">
      <w:pPr>
        <w:pStyle w:val="TOC3"/>
        <w:tabs>
          <w:tab w:val="right" w:leader="dot" w:pos="9345"/>
        </w:tabs>
        <w:rPr>
          <w:noProof/>
          <w:lang w:eastAsia="ru-RU"/>
        </w:rPr>
      </w:pPr>
      <w:hyperlink w:anchor="_Toc328760219" w:history="1">
        <w:r w:rsidRPr="009B3246">
          <w:rPr>
            <w:rStyle w:val="Hyperlink"/>
            <w:noProof/>
          </w:rPr>
          <w:t>Список результатов поиска</w:t>
        </w:r>
        <w:r>
          <w:rPr>
            <w:noProof/>
            <w:webHidden/>
          </w:rPr>
          <w:tab/>
        </w:r>
        <w:r>
          <w:rPr>
            <w:noProof/>
            <w:webHidden/>
          </w:rPr>
          <w:fldChar w:fldCharType="begin"/>
        </w:r>
        <w:r>
          <w:rPr>
            <w:noProof/>
            <w:webHidden/>
          </w:rPr>
          <w:instrText xml:space="preserve"> PAGEREF _Toc328760219 \h </w:instrText>
        </w:r>
        <w:r>
          <w:rPr>
            <w:noProof/>
          </w:rPr>
        </w:r>
        <w:r>
          <w:rPr>
            <w:noProof/>
            <w:webHidden/>
          </w:rPr>
          <w:fldChar w:fldCharType="separate"/>
        </w:r>
        <w:r>
          <w:rPr>
            <w:noProof/>
            <w:webHidden/>
          </w:rPr>
          <w:t>37</w:t>
        </w:r>
        <w:r>
          <w:rPr>
            <w:noProof/>
            <w:webHidden/>
          </w:rPr>
          <w:fldChar w:fldCharType="end"/>
        </w:r>
      </w:hyperlink>
    </w:p>
    <w:p w:rsidR="009B22CC" w:rsidRDefault="009B22CC">
      <w:pPr>
        <w:pStyle w:val="TOC2"/>
        <w:tabs>
          <w:tab w:val="right" w:leader="dot" w:pos="9345"/>
        </w:tabs>
        <w:rPr>
          <w:noProof/>
          <w:lang w:eastAsia="ru-RU"/>
        </w:rPr>
      </w:pPr>
      <w:hyperlink w:anchor="_Toc328760220" w:history="1">
        <w:r w:rsidRPr="009B3246">
          <w:rPr>
            <w:rStyle w:val="Hyperlink"/>
            <w:noProof/>
          </w:rPr>
          <w:t>Карта сайта ЭТАП 1</w:t>
        </w:r>
        <w:r>
          <w:rPr>
            <w:noProof/>
            <w:webHidden/>
          </w:rPr>
          <w:tab/>
        </w:r>
        <w:r>
          <w:rPr>
            <w:noProof/>
            <w:webHidden/>
          </w:rPr>
          <w:fldChar w:fldCharType="begin"/>
        </w:r>
        <w:r>
          <w:rPr>
            <w:noProof/>
            <w:webHidden/>
          </w:rPr>
          <w:instrText xml:space="preserve"> PAGEREF _Toc328760220 \h </w:instrText>
        </w:r>
        <w:r>
          <w:rPr>
            <w:noProof/>
          </w:rPr>
        </w:r>
        <w:r>
          <w:rPr>
            <w:noProof/>
            <w:webHidden/>
          </w:rPr>
          <w:fldChar w:fldCharType="separate"/>
        </w:r>
        <w:r>
          <w:rPr>
            <w:noProof/>
            <w:webHidden/>
          </w:rPr>
          <w:t>38</w:t>
        </w:r>
        <w:r>
          <w:rPr>
            <w:noProof/>
            <w:webHidden/>
          </w:rPr>
          <w:fldChar w:fldCharType="end"/>
        </w:r>
      </w:hyperlink>
    </w:p>
    <w:p w:rsidR="009B22CC" w:rsidRDefault="009B22CC">
      <w:pPr>
        <w:pStyle w:val="TOC1"/>
        <w:tabs>
          <w:tab w:val="right" w:leader="dot" w:pos="9345"/>
        </w:tabs>
        <w:rPr>
          <w:noProof/>
          <w:lang w:eastAsia="ru-RU"/>
        </w:rPr>
      </w:pPr>
      <w:hyperlink w:anchor="_Toc328760221" w:history="1">
        <w:r w:rsidRPr="009B3246">
          <w:rPr>
            <w:rStyle w:val="Hyperlink"/>
            <w:noProof/>
          </w:rPr>
          <w:t>Система управления сайтом</w:t>
        </w:r>
        <w:r>
          <w:rPr>
            <w:noProof/>
            <w:webHidden/>
          </w:rPr>
          <w:tab/>
        </w:r>
        <w:r>
          <w:rPr>
            <w:noProof/>
            <w:webHidden/>
          </w:rPr>
          <w:fldChar w:fldCharType="begin"/>
        </w:r>
        <w:r>
          <w:rPr>
            <w:noProof/>
            <w:webHidden/>
          </w:rPr>
          <w:instrText xml:space="preserve"> PAGEREF _Toc328760221 \h </w:instrText>
        </w:r>
        <w:r>
          <w:rPr>
            <w:noProof/>
          </w:rPr>
        </w:r>
        <w:r>
          <w:rPr>
            <w:noProof/>
            <w:webHidden/>
          </w:rPr>
          <w:fldChar w:fldCharType="separate"/>
        </w:r>
        <w:r>
          <w:rPr>
            <w:noProof/>
            <w:webHidden/>
          </w:rPr>
          <w:t>38</w:t>
        </w:r>
        <w:r>
          <w:rPr>
            <w:noProof/>
            <w:webHidden/>
          </w:rPr>
          <w:fldChar w:fldCharType="end"/>
        </w:r>
      </w:hyperlink>
    </w:p>
    <w:p w:rsidR="009B22CC" w:rsidRDefault="009B22CC">
      <w:pPr>
        <w:pStyle w:val="TOC1"/>
        <w:tabs>
          <w:tab w:val="right" w:leader="dot" w:pos="9345"/>
        </w:tabs>
        <w:rPr>
          <w:noProof/>
          <w:lang w:eastAsia="ru-RU"/>
        </w:rPr>
      </w:pPr>
      <w:hyperlink w:anchor="_Toc328760222" w:history="1">
        <w:r w:rsidRPr="009B3246">
          <w:rPr>
            <w:rStyle w:val="Hyperlink"/>
            <w:noProof/>
          </w:rPr>
          <w:t>Прочее</w:t>
        </w:r>
        <w:r>
          <w:rPr>
            <w:noProof/>
            <w:webHidden/>
          </w:rPr>
          <w:tab/>
        </w:r>
        <w:r>
          <w:rPr>
            <w:noProof/>
            <w:webHidden/>
          </w:rPr>
          <w:fldChar w:fldCharType="begin"/>
        </w:r>
        <w:r>
          <w:rPr>
            <w:noProof/>
            <w:webHidden/>
          </w:rPr>
          <w:instrText xml:space="preserve"> PAGEREF _Toc328760222 \h </w:instrText>
        </w:r>
        <w:r>
          <w:rPr>
            <w:noProof/>
          </w:rPr>
        </w:r>
        <w:r>
          <w:rPr>
            <w:noProof/>
            <w:webHidden/>
          </w:rPr>
          <w:fldChar w:fldCharType="separate"/>
        </w:r>
        <w:r>
          <w:rPr>
            <w:noProof/>
            <w:webHidden/>
          </w:rPr>
          <w:t>38</w:t>
        </w:r>
        <w:r>
          <w:rPr>
            <w:noProof/>
            <w:webHidden/>
          </w:rPr>
          <w:fldChar w:fldCharType="end"/>
        </w:r>
      </w:hyperlink>
    </w:p>
    <w:p w:rsidR="009B22CC" w:rsidRDefault="009B22CC">
      <w:pPr>
        <w:pStyle w:val="TOC2"/>
        <w:tabs>
          <w:tab w:val="right" w:leader="dot" w:pos="9345"/>
        </w:tabs>
        <w:rPr>
          <w:noProof/>
          <w:lang w:eastAsia="ru-RU"/>
        </w:rPr>
      </w:pPr>
      <w:hyperlink w:anchor="_Toc328760223" w:history="1">
        <w:r w:rsidRPr="009B3246">
          <w:rPr>
            <w:rStyle w:val="Hyperlink"/>
            <w:noProof/>
          </w:rPr>
          <w:t>Верстка</w:t>
        </w:r>
        <w:r>
          <w:rPr>
            <w:noProof/>
            <w:webHidden/>
          </w:rPr>
          <w:tab/>
        </w:r>
        <w:r>
          <w:rPr>
            <w:noProof/>
            <w:webHidden/>
          </w:rPr>
          <w:fldChar w:fldCharType="begin"/>
        </w:r>
        <w:r>
          <w:rPr>
            <w:noProof/>
            <w:webHidden/>
          </w:rPr>
          <w:instrText xml:space="preserve"> PAGEREF _Toc328760223 \h </w:instrText>
        </w:r>
        <w:r>
          <w:rPr>
            <w:noProof/>
          </w:rPr>
        </w:r>
        <w:r>
          <w:rPr>
            <w:noProof/>
            <w:webHidden/>
          </w:rPr>
          <w:fldChar w:fldCharType="separate"/>
        </w:r>
        <w:r>
          <w:rPr>
            <w:noProof/>
            <w:webHidden/>
          </w:rPr>
          <w:t>38</w:t>
        </w:r>
        <w:r>
          <w:rPr>
            <w:noProof/>
            <w:webHidden/>
          </w:rPr>
          <w:fldChar w:fldCharType="end"/>
        </w:r>
      </w:hyperlink>
    </w:p>
    <w:p w:rsidR="009B22CC" w:rsidRDefault="009B22CC">
      <w:pPr>
        <w:pStyle w:val="TOC2"/>
        <w:tabs>
          <w:tab w:val="right" w:leader="dot" w:pos="9345"/>
        </w:tabs>
        <w:rPr>
          <w:noProof/>
          <w:lang w:eastAsia="ru-RU"/>
        </w:rPr>
      </w:pPr>
      <w:hyperlink w:anchor="_Toc328760224" w:history="1">
        <w:r w:rsidRPr="009B3246">
          <w:rPr>
            <w:rStyle w:val="Hyperlink"/>
            <w:noProof/>
          </w:rPr>
          <w:t>Совместимость с браузерами</w:t>
        </w:r>
        <w:r>
          <w:rPr>
            <w:noProof/>
            <w:webHidden/>
          </w:rPr>
          <w:tab/>
        </w:r>
        <w:r>
          <w:rPr>
            <w:noProof/>
            <w:webHidden/>
          </w:rPr>
          <w:fldChar w:fldCharType="begin"/>
        </w:r>
        <w:r>
          <w:rPr>
            <w:noProof/>
            <w:webHidden/>
          </w:rPr>
          <w:instrText xml:space="preserve"> PAGEREF _Toc328760224 \h </w:instrText>
        </w:r>
        <w:r>
          <w:rPr>
            <w:noProof/>
          </w:rPr>
        </w:r>
        <w:r>
          <w:rPr>
            <w:noProof/>
            <w:webHidden/>
          </w:rPr>
          <w:fldChar w:fldCharType="separate"/>
        </w:r>
        <w:r>
          <w:rPr>
            <w:noProof/>
            <w:webHidden/>
          </w:rPr>
          <w:t>39</w:t>
        </w:r>
        <w:r>
          <w:rPr>
            <w:noProof/>
            <w:webHidden/>
          </w:rPr>
          <w:fldChar w:fldCharType="end"/>
        </w:r>
      </w:hyperlink>
    </w:p>
    <w:p w:rsidR="009B22CC" w:rsidRDefault="009B22CC">
      <w:pPr>
        <w:pStyle w:val="TOC2"/>
        <w:tabs>
          <w:tab w:val="right" w:leader="dot" w:pos="9345"/>
        </w:tabs>
        <w:rPr>
          <w:noProof/>
          <w:lang w:eastAsia="ru-RU"/>
        </w:rPr>
      </w:pPr>
      <w:hyperlink w:anchor="_Toc328760225" w:history="1">
        <w:r w:rsidRPr="009B3246">
          <w:rPr>
            <w:rStyle w:val="Hyperlink"/>
            <w:noProof/>
          </w:rPr>
          <w:t>Языки</w:t>
        </w:r>
        <w:r>
          <w:rPr>
            <w:noProof/>
            <w:webHidden/>
          </w:rPr>
          <w:tab/>
        </w:r>
        <w:r>
          <w:rPr>
            <w:noProof/>
            <w:webHidden/>
          </w:rPr>
          <w:fldChar w:fldCharType="begin"/>
        </w:r>
        <w:r>
          <w:rPr>
            <w:noProof/>
            <w:webHidden/>
          </w:rPr>
          <w:instrText xml:space="preserve"> PAGEREF _Toc328760225 \h </w:instrText>
        </w:r>
        <w:r>
          <w:rPr>
            <w:noProof/>
          </w:rPr>
        </w:r>
        <w:r>
          <w:rPr>
            <w:noProof/>
            <w:webHidden/>
          </w:rPr>
          <w:fldChar w:fldCharType="separate"/>
        </w:r>
        <w:r>
          <w:rPr>
            <w:noProof/>
            <w:webHidden/>
          </w:rPr>
          <w:t>39</w:t>
        </w:r>
        <w:r>
          <w:rPr>
            <w:noProof/>
            <w:webHidden/>
          </w:rPr>
          <w:fldChar w:fldCharType="end"/>
        </w:r>
      </w:hyperlink>
    </w:p>
    <w:p w:rsidR="009B22CC" w:rsidRDefault="009B22CC">
      <w:pPr>
        <w:pStyle w:val="TOC2"/>
        <w:tabs>
          <w:tab w:val="right" w:leader="dot" w:pos="9345"/>
        </w:tabs>
        <w:rPr>
          <w:noProof/>
          <w:lang w:eastAsia="ru-RU"/>
        </w:rPr>
      </w:pPr>
      <w:hyperlink w:anchor="_Toc328760226" w:history="1">
        <w:r w:rsidRPr="009B3246">
          <w:rPr>
            <w:rStyle w:val="Hyperlink"/>
            <w:noProof/>
          </w:rPr>
          <w:t>Формат данных</w:t>
        </w:r>
        <w:r>
          <w:rPr>
            <w:noProof/>
            <w:webHidden/>
          </w:rPr>
          <w:tab/>
        </w:r>
        <w:r>
          <w:rPr>
            <w:noProof/>
            <w:webHidden/>
          </w:rPr>
          <w:fldChar w:fldCharType="begin"/>
        </w:r>
        <w:r>
          <w:rPr>
            <w:noProof/>
            <w:webHidden/>
          </w:rPr>
          <w:instrText xml:space="preserve"> PAGEREF _Toc328760226 \h </w:instrText>
        </w:r>
        <w:r>
          <w:rPr>
            <w:noProof/>
          </w:rPr>
        </w:r>
        <w:r>
          <w:rPr>
            <w:noProof/>
            <w:webHidden/>
          </w:rPr>
          <w:fldChar w:fldCharType="separate"/>
        </w:r>
        <w:r>
          <w:rPr>
            <w:noProof/>
            <w:webHidden/>
          </w:rPr>
          <w:t>39</w:t>
        </w:r>
        <w:r>
          <w:rPr>
            <w:noProof/>
            <w:webHidden/>
          </w:rPr>
          <w:fldChar w:fldCharType="end"/>
        </w:r>
      </w:hyperlink>
    </w:p>
    <w:p w:rsidR="009B22CC" w:rsidRDefault="009B22CC">
      <w:pPr>
        <w:pStyle w:val="TOC2"/>
        <w:tabs>
          <w:tab w:val="right" w:leader="dot" w:pos="9345"/>
        </w:tabs>
        <w:rPr>
          <w:noProof/>
          <w:lang w:eastAsia="ru-RU"/>
        </w:rPr>
      </w:pPr>
      <w:hyperlink w:anchor="_Toc328760227" w:history="1">
        <w:r w:rsidRPr="009B3246">
          <w:rPr>
            <w:rStyle w:val="Hyperlink"/>
            <w:noProof/>
          </w:rPr>
          <w:t>Версия для печати</w:t>
        </w:r>
        <w:r>
          <w:rPr>
            <w:noProof/>
            <w:webHidden/>
          </w:rPr>
          <w:tab/>
        </w:r>
        <w:r>
          <w:rPr>
            <w:noProof/>
            <w:webHidden/>
          </w:rPr>
          <w:fldChar w:fldCharType="begin"/>
        </w:r>
        <w:r>
          <w:rPr>
            <w:noProof/>
            <w:webHidden/>
          </w:rPr>
          <w:instrText xml:space="preserve"> PAGEREF _Toc328760227 \h </w:instrText>
        </w:r>
        <w:r>
          <w:rPr>
            <w:noProof/>
          </w:rPr>
        </w:r>
        <w:r>
          <w:rPr>
            <w:noProof/>
            <w:webHidden/>
          </w:rPr>
          <w:fldChar w:fldCharType="separate"/>
        </w:r>
        <w:r>
          <w:rPr>
            <w:noProof/>
            <w:webHidden/>
          </w:rPr>
          <w:t>39</w:t>
        </w:r>
        <w:r>
          <w:rPr>
            <w:noProof/>
            <w:webHidden/>
          </w:rPr>
          <w:fldChar w:fldCharType="end"/>
        </w:r>
      </w:hyperlink>
    </w:p>
    <w:p w:rsidR="009B22CC" w:rsidRDefault="009B22CC">
      <w:pPr>
        <w:pStyle w:val="TOC2"/>
        <w:tabs>
          <w:tab w:val="right" w:leader="dot" w:pos="9345"/>
        </w:tabs>
        <w:rPr>
          <w:noProof/>
          <w:lang w:eastAsia="ru-RU"/>
        </w:rPr>
      </w:pPr>
      <w:hyperlink w:anchor="_Toc328760228" w:history="1">
        <w:r w:rsidRPr="009B3246">
          <w:rPr>
            <w:rStyle w:val="Hyperlink"/>
            <w:noProof/>
          </w:rPr>
          <w:t>Фотогалереи на сайте</w:t>
        </w:r>
        <w:r>
          <w:rPr>
            <w:noProof/>
            <w:webHidden/>
          </w:rPr>
          <w:tab/>
        </w:r>
        <w:r>
          <w:rPr>
            <w:noProof/>
            <w:webHidden/>
          </w:rPr>
          <w:fldChar w:fldCharType="begin"/>
        </w:r>
        <w:r>
          <w:rPr>
            <w:noProof/>
            <w:webHidden/>
          </w:rPr>
          <w:instrText xml:space="preserve"> PAGEREF _Toc328760228 \h </w:instrText>
        </w:r>
        <w:r>
          <w:rPr>
            <w:noProof/>
          </w:rPr>
        </w:r>
        <w:r>
          <w:rPr>
            <w:noProof/>
            <w:webHidden/>
          </w:rPr>
          <w:fldChar w:fldCharType="separate"/>
        </w:r>
        <w:r>
          <w:rPr>
            <w:noProof/>
            <w:webHidden/>
          </w:rPr>
          <w:t>39</w:t>
        </w:r>
        <w:r>
          <w:rPr>
            <w:noProof/>
            <w:webHidden/>
          </w:rPr>
          <w:fldChar w:fldCharType="end"/>
        </w:r>
      </w:hyperlink>
    </w:p>
    <w:p w:rsidR="009B22CC" w:rsidRDefault="009B22CC">
      <w:pPr>
        <w:pStyle w:val="TOC2"/>
        <w:tabs>
          <w:tab w:val="right" w:leader="dot" w:pos="9345"/>
        </w:tabs>
        <w:rPr>
          <w:noProof/>
          <w:lang w:eastAsia="ru-RU"/>
        </w:rPr>
      </w:pPr>
      <w:hyperlink w:anchor="_Toc328760229" w:history="1">
        <w:r w:rsidRPr="009B3246">
          <w:rPr>
            <w:rStyle w:val="Hyperlink"/>
            <w:noProof/>
          </w:rPr>
          <w:t>Требования к хостингу</w:t>
        </w:r>
        <w:r>
          <w:rPr>
            <w:noProof/>
            <w:webHidden/>
          </w:rPr>
          <w:tab/>
        </w:r>
        <w:r>
          <w:rPr>
            <w:noProof/>
            <w:webHidden/>
          </w:rPr>
          <w:fldChar w:fldCharType="begin"/>
        </w:r>
        <w:r>
          <w:rPr>
            <w:noProof/>
            <w:webHidden/>
          </w:rPr>
          <w:instrText xml:space="preserve"> PAGEREF _Toc328760229 \h </w:instrText>
        </w:r>
        <w:r>
          <w:rPr>
            <w:noProof/>
          </w:rPr>
        </w:r>
        <w:r>
          <w:rPr>
            <w:noProof/>
            <w:webHidden/>
          </w:rPr>
          <w:fldChar w:fldCharType="separate"/>
        </w:r>
        <w:r>
          <w:rPr>
            <w:noProof/>
            <w:webHidden/>
          </w:rPr>
          <w:t>39</w:t>
        </w:r>
        <w:r>
          <w:rPr>
            <w:noProof/>
            <w:webHidden/>
          </w:rPr>
          <w:fldChar w:fldCharType="end"/>
        </w:r>
      </w:hyperlink>
    </w:p>
    <w:p w:rsidR="009B22CC" w:rsidRDefault="009B22CC">
      <w:pPr>
        <w:pStyle w:val="TOC2"/>
        <w:tabs>
          <w:tab w:val="right" w:leader="dot" w:pos="9345"/>
        </w:tabs>
        <w:rPr>
          <w:noProof/>
          <w:lang w:eastAsia="ru-RU"/>
        </w:rPr>
      </w:pPr>
      <w:hyperlink w:anchor="_Toc328760230" w:history="1">
        <w:r w:rsidRPr="009B3246">
          <w:rPr>
            <w:rStyle w:val="Hyperlink"/>
            <w:noProof/>
          </w:rPr>
          <w:t>SEO-требования</w:t>
        </w:r>
        <w:r>
          <w:rPr>
            <w:noProof/>
            <w:webHidden/>
          </w:rPr>
          <w:tab/>
        </w:r>
        <w:r>
          <w:rPr>
            <w:noProof/>
            <w:webHidden/>
          </w:rPr>
          <w:fldChar w:fldCharType="begin"/>
        </w:r>
        <w:r>
          <w:rPr>
            <w:noProof/>
            <w:webHidden/>
          </w:rPr>
          <w:instrText xml:space="preserve"> PAGEREF _Toc328760230 \h </w:instrText>
        </w:r>
        <w:r>
          <w:rPr>
            <w:noProof/>
          </w:rPr>
        </w:r>
        <w:r>
          <w:rPr>
            <w:noProof/>
            <w:webHidden/>
          </w:rPr>
          <w:fldChar w:fldCharType="separate"/>
        </w:r>
        <w:r>
          <w:rPr>
            <w:noProof/>
            <w:webHidden/>
          </w:rPr>
          <w:t>40</w:t>
        </w:r>
        <w:r>
          <w:rPr>
            <w:noProof/>
            <w:webHidden/>
          </w:rPr>
          <w:fldChar w:fldCharType="end"/>
        </w:r>
      </w:hyperlink>
    </w:p>
    <w:p w:rsidR="009B22CC" w:rsidRDefault="009B22CC">
      <w:pPr>
        <w:pStyle w:val="TOC2"/>
        <w:tabs>
          <w:tab w:val="right" w:leader="dot" w:pos="9345"/>
        </w:tabs>
        <w:rPr>
          <w:noProof/>
          <w:lang w:eastAsia="ru-RU"/>
        </w:rPr>
      </w:pPr>
      <w:hyperlink w:anchor="_Toc328760231" w:history="1">
        <w:r w:rsidRPr="009B3246">
          <w:rPr>
            <w:rStyle w:val="Hyperlink"/>
            <w:noProof/>
          </w:rPr>
          <w:t>Список шаблонов для дизайнера</w:t>
        </w:r>
        <w:r>
          <w:rPr>
            <w:noProof/>
            <w:webHidden/>
          </w:rPr>
          <w:tab/>
        </w:r>
        <w:r>
          <w:rPr>
            <w:noProof/>
            <w:webHidden/>
          </w:rPr>
          <w:fldChar w:fldCharType="begin"/>
        </w:r>
        <w:r>
          <w:rPr>
            <w:noProof/>
            <w:webHidden/>
          </w:rPr>
          <w:instrText xml:space="preserve"> PAGEREF _Toc328760231 \h </w:instrText>
        </w:r>
        <w:r>
          <w:rPr>
            <w:noProof/>
          </w:rPr>
        </w:r>
        <w:r>
          <w:rPr>
            <w:noProof/>
            <w:webHidden/>
          </w:rPr>
          <w:fldChar w:fldCharType="separate"/>
        </w:r>
        <w:r>
          <w:rPr>
            <w:noProof/>
            <w:webHidden/>
          </w:rPr>
          <w:t>41</w:t>
        </w:r>
        <w:r>
          <w:rPr>
            <w:noProof/>
            <w:webHidden/>
          </w:rPr>
          <w:fldChar w:fldCharType="end"/>
        </w:r>
      </w:hyperlink>
    </w:p>
    <w:p w:rsidR="009B22CC" w:rsidRDefault="009B22CC" w:rsidP="002D21D6">
      <w:pPr>
        <w:pStyle w:val="Heading1"/>
        <w:rPr>
          <w:rFonts w:cs="Times New Roman"/>
        </w:rPr>
      </w:pPr>
      <w:r>
        <w:fldChar w:fldCharType="end"/>
      </w:r>
    </w:p>
    <w:p w:rsidR="009B22CC" w:rsidRDefault="009B22CC">
      <w:pPr>
        <w:rPr>
          <w:rFonts w:ascii="Cambria" w:hAnsi="Cambria" w:cs="Cambria"/>
          <w:b/>
          <w:bCs/>
          <w:color w:val="365F91"/>
          <w:sz w:val="28"/>
          <w:szCs w:val="28"/>
        </w:rPr>
      </w:pPr>
      <w:r>
        <w:br w:type="page"/>
      </w:r>
    </w:p>
    <w:p w:rsidR="009B22CC" w:rsidRDefault="009B22CC" w:rsidP="002D21D6">
      <w:pPr>
        <w:pStyle w:val="Heading1"/>
      </w:pPr>
      <w:bookmarkStart w:id="1" w:name="_Toc328760141"/>
      <w:bookmarkStart w:id="2" w:name="_Toc325651657"/>
      <w:bookmarkEnd w:id="0"/>
      <w:r>
        <w:t>Цель проекта</w:t>
      </w:r>
      <w:bookmarkEnd w:id="1"/>
    </w:p>
    <w:p w:rsidR="009B22CC" w:rsidRDefault="009B22CC" w:rsidP="005B5E2C">
      <w:r>
        <w:t>Создать корпоративный сайт компании с товарным каталогом.</w:t>
      </w:r>
    </w:p>
    <w:p w:rsidR="009B22CC" w:rsidRDefault="009B22CC" w:rsidP="005B5E2C">
      <w:pPr>
        <w:pStyle w:val="Heading1"/>
      </w:pPr>
      <w:bookmarkStart w:id="3" w:name="_Toc328760142"/>
      <w:r>
        <w:t>Статус документа</w:t>
      </w:r>
      <w:bookmarkEnd w:id="3"/>
    </w:p>
    <w:p w:rsidR="009B22CC" w:rsidRDefault="009B22CC" w:rsidP="00DF5327">
      <w:r w:rsidRPr="005B5E2C">
        <w:t xml:space="preserve">Данное техническое задание является ориентиром для разработчика. Заказчик в любое время может вносить изменения к данному техническому заданию в письменном виде по электронной почте </w:t>
      </w:r>
      <w:hyperlink r:id="rId7" w:history="1">
        <w:r w:rsidRPr="003876A5">
          <w:rPr>
            <w:rStyle w:val="Hyperlink"/>
          </w:rPr>
          <w:t>Smirnova@internet-client.ru</w:t>
        </w:r>
      </w:hyperlink>
      <w:r w:rsidRPr="005B5E2C">
        <w:t>.</w:t>
      </w:r>
    </w:p>
    <w:p w:rsidR="009B22CC" w:rsidRDefault="009B22CC" w:rsidP="005B5E2C">
      <w:pPr>
        <w:pStyle w:val="Heading1"/>
      </w:pPr>
      <w:bookmarkStart w:id="4" w:name="_Toc328760143"/>
      <w:r>
        <w:t>Аудитория</w:t>
      </w:r>
      <w:bookmarkEnd w:id="4"/>
    </w:p>
    <w:p w:rsidR="009B22CC" w:rsidRDefault="009B22CC" w:rsidP="005B5E2C">
      <w:r>
        <w:t>Сайт рассчитан на текущих и потенциальных клиентов и бизнес-партнеров компании.</w:t>
      </w:r>
    </w:p>
    <w:p w:rsidR="009B22CC" w:rsidRDefault="009B22CC" w:rsidP="005B5E2C">
      <w:r>
        <w:t>Основные группы посетителей из целевой аудитории:</w:t>
      </w:r>
    </w:p>
    <w:p w:rsidR="009B22CC" w:rsidRDefault="009B22CC" w:rsidP="00DF5327">
      <w:r>
        <w:t>•</w:t>
      </w:r>
      <w:r>
        <w:tab/>
        <w:t>партнеры (дилеры) — компании, занимающиеся реализацией корпусной мебели</w:t>
      </w:r>
    </w:p>
    <w:p w:rsidR="009B22CC" w:rsidRDefault="009B22CC" w:rsidP="00DF5327">
      <w:r>
        <w:t>•</w:t>
      </w:r>
      <w:r>
        <w:tab/>
        <w:t>менеджеры фабричных салонов по продаже корпусной мебели</w:t>
      </w:r>
    </w:p>
    <w:p w:rsidR="009B22CC" w:rsidRPr="005B5E2C" w:rsidRDefault="009B22CC" w:rsidP="00DF5327">
      <w:r>
        <w:t>•</w:t>
      </w:r>
      <w:r>
        <w:tab/>
        <w:t>клиенты — покупатели корпусной мебели</w:t>
      </w:r>
    </w:p>
    <w:p w:rsidR="009B22CC" w:rsidRDefault="009B22CC" w:rsidP="002D21D6">
      <w:pPr>
        <w:pStyle w:val="Heading1"/>
      </w:pPr>
      <w:bookmarkStart w:id="5" w:name="_Toc328760144"/>
      <w:r>
        <w:t>Структура сайта</w:t>
      </w:r>
      <w:bookmarkEnd w:id="2"/>
      <w:bookmarkEnd w:id="5"/>
    </w:p>
    <w:bookmarkStart w:id="6" w:name="_Hlk326437203"/>
    <w:p w:rsidR="009B22CC" w:rsidRDefault="009B22CC" w:rsidP="00B116FE">
      <w:pPr>
        <w:pStyle w:val="NoSpacing"/>
      </w:pPr>
      <w:r>
        <w:fldChar w:fldCharType="begin"/>
      </w:r>
      <w:r>
        <w:instrText>HYPERLINK \l "_Главная_страница"</w:instrText>
      </w:r>
      <w:r>
        <w:fldChar w:fldCharType="separate"/>
      </w:r>
      <w:r w:rsidRPr="00ED5CBF">
        <w:rPr>
          <w:rStyle w:val="Hyperlink"/>
        </w:rPr>
        <w:t>Главная страница</w:t>
      </w:r>
      <w:r>
        <w:fldChar w:fldCharType="end"/>
      </w:r>
    </w:p>
    <w:p w:rsidR="009B22CC" w:rsidRDefault="009B22CC" w:rsidP="00B116FE">
      <w:pPr>
        <w:pStyle w:val="NoSpacing"/>
      </w:pPr>
      <w:hyperlink w:anchor="_Товарный_каталог" w:history="1">
        <w:r>
          <w:rPr>
            <w:rStyle w:val="Hyperlink"/>
          </w:rPr>
          <w:t>К</w:t>
        </w:r>
        <w:r w:rsidRPr="00ED5CBF">
          <w:rPr>
            <w:rStyle w:val="Hyperlink"/>
          </w:rPr>
          <w:t>аталог</w:t>
        </w:r>
      </w:hyperlink>
    </w:p>
    <w:p w:rsidR="009B22CC" w:rsidRDefault="009B22CC" w:rsidP="00B116FE">
      <w:pPr>
        <w:pStyle w:val="NoSpacing"/>
      </w:pPr>
      <w:r>
        <w:tab/>
      </w:r>
      <w:hyperlink w:anchor="_Страница_категории/подкатегории" w:history="1">
        <w:r w:rsidRPr="00ED5CBF">
          <w:rPr>
            <w:rStyle w:val="Hyperlink"/>
          </w:rPr>
          <w:t>Страница категории</w:t>
        </w:r>
      </w:hyperlink>
    </w:p>
    <w:p w:rsidR="009B22CC" w:rsidRDefault="009B22CC" w:rsidP="00B116FE">
      <w:pPr>
        <w:pStyle w:val="NoSpacing"/>
      </w:pPr>
      <w:r>
        <w:tab/>
      </w:r>
      <w:r>
        <w:tab/>
      </w:r>
      <w:hyperlink w:anchor="_Страница_подкатегории" w:history="1">
        <w:r w:rsidRPr="00D5560A">
          <w:rPr>
            <w:rStyle w:val="Hyperlink"/>
          </w:rPr>
          <w:t>Страница подкатегории</w:t>
        </w:r>
      </w:hyperlink>
    </w:p>
    <w:p w:rsidR="009B22CC" w:rsidRDefault="009B22CC" w:rsidP="00B116FE">
      <w:pPr>
        <w:pStyle w:val="NoSpacing"/>
      </w:pPr>
      <w:r>
        <w:tab/>
      </w:r>
      <w:r>
        <w:tab/>
      </w:r>
      <w:r>
        <w:tab/>
      </w:r>
      <w:hyperlink w:anchor="_Список_товаров_1" w:history="1">
        <w:r w:rsidRPr="00D5560A">
          <w:rPr>
            <w:rStyle w:val="Hyperlink"/>
          </w:rPr>
          <w:t>Список товаров</w:t>
        </w:r>
      </w:hyperlink>
    </w:p>
    <w:p w:rsidR="009B22CC" w:rsidRDefault="009B22CC" w:rsidP="00B116FE">
      <w:pPr>
        <w:pStyle w:val="NoSpacing"/>
      </w:pPr>
      <w:r>
        <w:tab/>
      </w:r>
      <w:r>
        <w:tab/>
      </w:r>
      <w:r>
        <w:tab/>
      </w:r>
      <w:r>
        <w:tab/>
      </w:r>
      <w:hyperlink w:anchor="_Список_товаров" w:history="1">
        <w:r w:rsidRPr="00ED5CBF">
          <w:rPr>
            <w:rStyle w:val="Hyperlink"/>
          </w:rPr>
          <w:t>Страница товара</w:t>
        </w:r>
      </w:hyperlink>
    </w:p>
    <w:p w:rsidR="009B22CC" w:rsidRDefault="009B22CC" w:rsidP="00B116FE">
      <w:pPr>
        <w:pStyle w:val="NoSpacing"/>
      </w:pPr>
      <w:hyperlink w:anchor="_Новости" w:history="1">
        <w:r w:rsidRPr="00AB1846">
          <w:rPr>
            <w:rStyle w:val="Hyperlink"/>
          </w:rPr>
          <w:t>Новости</w:t>
        </w:r>
      </w:hyperlink>
    </w:p>
    <w:p w:rsidR="009B22CC" w:rsidRDefault="009B22CC" w:rsidP="003461C9">
      <w:pPr>
        <w:pStyle w:val="NoSpacing"/>
        <w:ind w:left="708"/>
      </w:pPr>
      <w:hyperlink w:anchor="_Новинки" w:history="1">
        <w:r w:rsidRPr="00AB1846">
          <w:rPr>
            <w:rStyle w:val="Hyperlink"/>
          </w:rPr>
          <w:t>Новинки</w:t>
        </w:r>
      </w:hyperlink>
    </w:p>
    <w:p w:rsidR="009B22CC" w:rsidRDefault="009B22CC" w:rsidP="003461C9">
      <w:pPr>
        <w:pStyle w:val="NoSpacing"/>
        <w:ind w:left="708"/>
      </w:pPr>
      <w:hyperlink w:anchor="_Акции" w:history="1">
        <w:r w:rsidRPr="00AB1846">
          <w:rPr>
            <w:rStyle w:val="Hyperlink"/>
          </w:rPr>
          <w:t>Акции</w:t>
        </w:r>
      </w:hyperlink>
    </w:p>
    <w:p w:rsidR="009B22CC" w:rsidRDefault="009B22CC" w:rsidP="003461C9">
      <w:pPr>
        <w:pStyle w:val="NoSpacing"/>
        <w:ind w:left="708"/>
      </w:pPr>
      <w:hyperlink w:anchor="_Подарки" w:history="1">
        <w:r w:rsidRPr="00AB1846">
          <w:rPr>
            <w:rStyle w:val="Hyperlink"/>
          </w:rPr>
          <w:t>Подарки</w:t>
        </w:r>
      </w:hyperlink>
    </w:p>
    <w:p w:rsidR="009B22CC" w:rsidRDefault="009B22CC" w:rsidP="003461C9">
      <w:pPr>
        <w:pStyle w:val="NoSpacing"/>
        <w:ind w:left="708"/>
      </w:pPr>
      <w:hyperlink w:anchor="_Распродажи" w:history="1">
        <w:r w:rsidRPr="00AB1846">
          <w:rPr>
            <w:rStyle w:val="Hyperlink"/>
          </w:rPr>
          <w:t>Распродажи</w:t>
        </w:r>
      </w:hyperlink>
    </w:p>
    <w:p w:rsidR="009B22CC" w:rsidRDefault="009B22CC" w:rsidP="003461C9">
      <w:pPr>
        <w:pStyle w:val="NoSpacing"/>
        <w:ind w:left="708"/>
      </w:pPr>
      <w:hyperlink r:id="rId8" w:anchor="_Новости_" w:history="1">
        <w:r w:rsidRPr="00AB1846">
          <w:rPr>
            <w:rStyle w:val="Hyperlink"/>
          </w:rPr>
          <w:t>Новости «Legna»</w:t>
        </w:r>
      </w:hyperlink>
    </w:p>
    <w:p w:rsidR="009B22CC" w:rsidRDefault="009B22CC" w:rsidP="003461C9">
      <w:pPr>
        <w:pStyle w:val="NoSpacing"/>
        <w:ind w:left="708"/>
      </w:pPr>
      <w:r>
        <w:tab/>
      </w:r>
      <w:hyperlink w:anchor="_Детальная_страница_новости" w:history="1">
        <w:r w:rsidRPr="00AB1846">
          <w:rPr>
            <w:rStyle w:val="Hyperlink"/>
          </w:rPr>
          <w:t>Детальная страница новости</w:t>
        </w:r>
      </w:hyperlink>
    </w:p>
    <w:p w:rsidR="009B22CC" w:rsidRDefault="009B22CC" w:rsidP="00B116FE">
      <w:pPr>
        <w:pStyle w:val="NoSpacing"/>
      </w:pPr>
      <w:hyperlink w:anchor="_О_компании_1" w:history="1">
        <w:r w:rsidRPr="00DF10C3">
          <w:rPr>
            <w:rStyle w:val="Hyperlink"/>
          </w:rPr>
          <w:t>О компании</w:t>
        </w:r>
      </w:hyperlink>
    </w:p>
    <w:p w:rsidR="009B22CC" w:rsidRDefault="009B22CC" w:rsidP="003461C9">
      <w:pPr>
        <w:pStyle w:val="NoSpacing"/>
        <w:ind w:left="708"/>
      </w:pPr>
      <w:hyperlink w:anchor="_Информация" w:history="1">
        <w:r w:rsidRPr="001807BD">
          <w:rPr>
            <w:rStyle w:val="Hyperlink"/>
          </w:rPr>
          <w:t>Информация</w:t>
        </w:r>
      </w:hyperlink>
    </w:p>
    <w:p w:rsidR="009B22CC" w:rsidRDefault="009B22CC" w:rsidP="003461C9">
      <w:pPr>
        <w:pStyle w:val="NoSpacing"/>
        <w:ind w:left="708"/>
      </w:pPr>
      <w:hyperlink w:anchor="_Производство" w:history="1">
        <w:r w:rsidRPr="001807BD">
          <w:rPr>
            <w:rStyle w:val="Hyperlink"/>
          </w:rPr>
          <w:t>Производство</w:t>
        </w:r>
      </w:hyperlink>
    </w:p>
    <w:p w:rsidR="009B22CC" w:rsidRDefault="009B22CC" w:rsidP="003461C9">
      <w:pPr>
        <w:pStyle w:val="NoSpacing"/>
        <w:ind w:left="708"/>
      </w:pPr>
      <w:hyperlink w:anchor="_Материалы" w:history="1">
        <w:r w:rsidRPr="001807BD">
          <w:rPr>
            <w:rStyle w:val="Hyperlink"/>
          </w:rPr>
          <w:t>Материалы</w:t>
        </w:r>
      </w:hyperlink>
    </w:p>
    <w:p w:rsidR="009B22CC" w:rsidRDefault="009B22CC" w:rsidP="003461C9">
      <w:pPr>
        <w:pStyle w:val="NoSpacing"/>
        <w:ind w:left="708"/>
      </w:pPr>
      <w:hyperlink w:anchor="_Дизайн" w:history="1">
        <w:r w:rsidRPr="001807BD">
          <w:rPr>
            <w:rStyle w:val="Hyperlink"/>
          </w:rPr>
          <w:t>Дизайн</w:t>
        </w:r>
      </w:hyperlink>
    </w:p>
    <w:p w:rsidR="009B22CC" w:rsidRDefault="009B22CC" w:rsidP="003461C9">
      <w:pPr>
        <w:pStyle w:val="NoSpacing"/>
        <w:ind w:left="708"/>
      </w:pPr>
      <w:hyperlink w:anchor="_Стоимость_(кухонь)" w:history="1">
        <w:r w:rsidRPr="001807BD">
          <w:rPr>
            <w:rStyle w:val="Hyperlink"/>
          </w:rPr>
          <w:t>Стоимость (кухонь</w:t>
        </w:r>
      </w:hyperlink>
      <w:r>
        <w:t>)</w:t>
      </w:r>
    </w:p>
    <w:p w:rsidR="009B22CC" w:rsidRDefault="009B22CC" w:rsidP="003461C9">
      <w:pPr>
        <w:pStyle w:val="NoSpacing"/>
        <w:ind w:left="708"/>
      </w:pPr>
      <w:hyperlink w:anchor="_Вакансии" w:history="1">
        <w:r w:rsidRPr="001807BD">
          <w:rPr>
            <w:rStyle w:val="Hyperlink"/>
          </w:rPr>
          <w:t>Вакансии</w:t>
        </w:r>
      </w:hyperlink>
    </w:p>
    <w:p w:rsidR="009B22CC" w:rsidRDefault="009B22CC" w:rsidP="003461C9">
      <w:pPr>
        <w:pStyle w:val="NoSpacing"/>
        <w:ind w:left="708"/>
      </w:pPr>
      <w:hyperlink w:anchor="_Контакты_1" w:history="1">
        <w:r w:rsidRPr="001807BD">
          <w:rPr>
            <w:rStyle w:val="Hyperlink"/>
          </w:rPr>
          <w:t>Контакты</w:t>
        </w:r>
      </w:hyperlink>
    </w:p>
    <w:bookmarkStart w:id="7" w:name="_Hlk326443635"/>
    <w:p w:rsidR="009B22CC" w:rsidRDefault="009B22CC" w:rsidP="003461C9">
      <w:pPr>
        <w:pStyle w:val="NoSpacing"/>
      </w:pPr>
      <w:r>
        <w:fldChar w:fldCharType="begin"/>
      </w:r>
      <w:r>
        <w:instrText xml:space="preserve"> HYPERLINK  \l "_Сервис" </w:instrText>
      </w:r>
      <w:r>
        <w:fldChar w:fldCharType="separate"/>
      </w:r>
      <w:r w:rsidRPr="001807BD">
        <w:rPr>
          <w:rStyle w:val="Hyperlink"/>
        </w:rPr>
        <w:t>Сервис</w:t>
      </w:r>
      <w:r>
        <w:fldChar w:fldCharType="end"/>
      </w:r>
    </w:p>
    <w:p w:rsidR="009B22CC" w:rsidRDefault="009B22CC" w:rsidP="003461C9">
      <w:pPr>
        <w:pStyle w:val="NoSpacing"/>
        <w:ind w:left="708"/>
      </w:pPr>
      <w:hyperlink w:anchor="_Дизайн-проект" w:history="1">
        <w:r w:rsidRPr="001807BD">
          <w:rPr>
            <w:rStyle w:val="Hyperlink"/>
          </w:rPr>
          <w:t>Дизайн-проект</w:t>
        </w:r>
      </w:hyperlink>
    </w:p>
    <w:p w:rsidR="009B22CC" w:rsidRDefault="009B22CC" w:rsidP="003461C9">
      <w:pPr>
        <w:pStyle w:val="NoSpacing"/>
        <w:ind w:left="708"/>
      </w:pPr>
      <w:hyperlink w:anchor="_Онлайн_расчет_кухни" w:history="1">
        <w:r w:rsidRPr="001807BD">
          <w:rPr>
            <w:rStyle w:val="Hyperlink"/>
          </w:rPr>
          <w:t>Онлайн расчет кухни</w:t>
        </w:r>
      </w:hyperlink>
    </w:p>
    <w:p w:rsidR="009B22CC" w:rsidRDefault="009B22CC" w:rsidP="003461C9">
      <w:pPr>
        <w:pStyle w:val="NoSpacing"/>
        <w:ind w:left="708"/>
      </w:pPr>
      <w:hyperlink w:anchor="_Замер_помещения" w:history="1">
        <w:r w:rsidRPr="001807BD">
          <w:rPr>
            <w:rStyle w:val="Hyperlink"/>
          </w:rPr>
          <w:t>Замер помещения</w:t>
        </w:r>
      </w:hyperlink>
    </w:p>
    <w:p w:rsidR="009B22CC" w:rsidRDefault="009B22CC" w:rsidP="003461C9">
      <w:pPr>
        <w:pStyle w:val="NoSpacing"/>
        <w:ind w:left="708"/>
      </w:pPr>
      <w:hyperlink w:anchor="_Доставка,_сборка,_установка" w:history="1">
        <w:r w:rsidRPr="001807BD">
          <w:rPr>
            <w:rStyle w:val="Hyperlink"/>
          </w:rPr>
          <w:t>Доставка, сборка, установка</w:t>
        </w:r>
      </w:hyperlink>
    </w:p>
    <w:p w:rsidR="009B22CC" w:rsidRDefault="009B22CC" w:rsidP="003461C9">
      <w:pPr>
        <w:pStyle w:val="NoSpacing"/>
        <w:ind w:left="708"/>
      </w:pPr>
      <w:hyperlink w:anchor="_Кредит" w:history="1">
        <w:r w:rsidRPr="001807BD">
          <w:rPr>
            <w:rStyle w:val="Hyperlink"/>
          </w:rPr>
          <w:t>Кредит</w:t>
        </w:r>
      </w:hyperlink>
    </w:p>
    <w:p w:rsidR="009B22CC" w:rsidRDefault="009B22CC" w:rsidP="003461C9">
      <w:pPr>
        <w:pStyle w:val="NoSpacing"/>
        <w:ind w:left="708"/>
      </w:pPr>
      <w:hyperlink w:anchor="_Гарантия" w:history="1">
        <w:r w:rsidRPr="001807BD">
          <w:rPr>
            <w:rStyle w:val="Hyperlink"/>
          </w:rPr>
          <w:t>Гарантия</w:t>
        </w:r>
      </w:hyperlink>
    </w:p>
    <w:bookmarkEnd w:id="7"/>
    <w:p w:rsidR="009B22CC" w:rsidRDefault="009B22CC" w:rsidP="003461C9">
      <w:pPr>
        <w:pStyle w:val="NoSpacing"/>
      </w:pPr>
      <w:r>
        <w:fldChar w:fldCharType="begin"/>
      </w:r>
      <w:r>
        <w:instrText xml:space="preserve"> HYPERLINK  \l "_Магазины" </w:instrText>
      </w:r>
      <w:r>
        <w:fldChar w:fldCharType="separate"/>
      </w:r>
      <w:r w:rsidRPr="00D16FCA">
        <w:rPr>
          <w:rStyle w:val="Hyperlink"/>
        </w:rPr>
        <w:t>Магазины</w:t>
      </w:r>
      <w:r>
        <w:fldChar w:fldCharType="end"/>
      </w:r>
    </w:p>
    <w:bookmarkStart w:id="8" w:name="_Hlk326444028"/>
    <w:p w:rsidR="009B22CC" w:rsidRDefault="009B22CC" w:rsidP="00B116FE">
      <w:pPr>
        <w:pStyle w:val="NoSpacing"/>
      </w:pPr>
      <w:r>
        <w:fldChar w:fldCharType="begin"/>
      </w:r>
      <w:r>
        <w:instrText xml:space="preserve"> HYPERLINK  \l "_Дилерам" </w:instrText>
      </w:r>
      <w:r>
        <w:fldChar w:fldCharType="separate"/>
      </w:r>
      <w:r w:rsidRPr="00D16FCA">
        <w:rPr>
          <w:rStyle w:val="Hyperlink"/>
        </w:rPr>
        <w:t>Дилерам</w:t>
      </w:r>
      <w:r>
        <w:fldChar w:fldCharType="end"/>
      </w:r>
    </w:p>
    <w:p w:rsidR="009B22CC" w:rsidRDefault="009B22CC" w:rsidP="003461C9">
      <w:pPr>
        <w:pStyle w:val="NoSpacing"/>
        <w:ind w:left="708"/>
      </w:pPr>
      <w:hyperlink w:anchor="_Как_стать_нашим" w:history="1">
        <w:r w:rsidRPr="00D16FCA">
          <w:rPr>
            <w:rStyle w:val="Hyperlink"/>
          </w:rPr>
          <w:t>Как стать нашим дилером</w:t>
        </w:r>
      </w:hyperlink>
    </w:p>
    <w:p w:rsidR="009B22CC" w:rsidRDefault="009B22CC" w:rsidP="003461C9">
      <w:pPr>
        <w:pStyle w:val="NoSpacing"/>
        <w:ind w:left="708"/>
      </w:pPr>
      <w:hyperlink w:anchor="_Дилерское_соглашение" w:history="1">
        <w:r w:rsidRPr="00D16FCA">
          <w:rPr>
            <w:rStyle w:val="Hyperlink"/>
          </w:rPr>
          <w:t>Дилерское соглашение</w:t>
        </w:r>
      </w:hyperlink>
    </w:p>
    <w:p w:rsidR="009B22CC" w:rsidRDefault="009B22CC" w:rsidP="003461C9">
      <w:pPr>
        <w:pStyle w:val="NoSpacing"/>
        <w:ind w:left="708"/>
      </w:pPr>
      <w:hyperlink w:anchor="_On-line_заявка_на" w:history="1">
        <w:r w:rsidRPr="00D16FCA">
          <w:rPr>
            <w:rStyle w:val="Hyperlink"/>
          </w:rPr>
          <w:t>On-line заявка на сотрудничество</w:t>
        </w:r>
      </w:hyperlink>
    </w:p>
    <w:p w:rsidR="009B22CC" w:rsidRDefault="009B22CC" w:rsidP="003461C9">
      <w:pPr>
        <w:pStyle w:val="NoSpacing"/>
        <w:ind w:left="708"/>
      </w:pPr>
      <w:hyperlink w:anchor="_Обратная_связь" w:history="1">
        <w:r w:rsidRPr="00D16FCA">
          <w:rPr>
            <w:rStyle w:val="Hyperlink"/>
          </w:rPr>
          <w:t>Обратная связь</w:t>
        </w:r>
      </w:hyperlink>
    </w:p>
    <w:p w:rsidR="009B22CC" w:rsidRDefault="009B22CC" w:rsidP="003461C9">
      <w:pPr>
        <w:pStyle w:val="NoSpacing"/>
        <w:ind w:firstLine="708"/>
      </w:pPr>
      <w:hyperlink w:anchor="_Войти__в" w:history="1">
        <w:r w:rsidRPr="00D16FCA">
          <w:rPr>
            <w:rStyle w:val="Hyperlink"/>
          </w:rPr>
          <w:t>Войти  в личный кабинет</w:t>
        </w:r>
      </w:hyperlink>
    </w:p>
    <w:bookmarkStart w:id="9" w:name="_Hlk326444579"/>
    <w:bookmarkEnd w:id="8"/>
    <w:p w:rsidR="009B22CC" w:rsidRDefault="009B22CC" w:rsidP="003461C9">
      <w:pPr>
        <w:pStyle w:val="NoSpacing"/>
      </w:pPr>
      <w:r>
        <w:fldChar w:fldCharType="begin"/>
      </w:r>
      <w:r>
        <w:instrText xml:space="preserve"> HYPERLINK  \l "_Личный_кабинет" </w:instrText>
      </w:r>
      <w:r>
        <w:fldChar w:fldCharType="separate"/>
      </w:r>
      <w:r w:rsidRPr="00C53999">
        <w:rPr>
          <w:rStyle w:val="Hyperlink"/>
        </w:rPr>
        <w:t>Личный кабинет</w:t>
      </w:r>
      <w:r>
        <w:fldChar w:fldCharType="end"/>
      </w:r>
    </w:p>
    <w:p w:rsidR="009B22CC" w:rsidRDefault="009B22CC" w:rsidP="003461C9">
      <w:pPr>
        <w:pStyle w:val="NoSpacing"/>
        <w:ind w:left="708"/>
      </w:pPr>
      <w:hyperlink w:anchor="_Новости_1" w:history="1">
        <w:r w:rsidRPr="00C53999">
          <w:rPr>
            <w:rStyle w:val="Hyperlink"/>
          </w:rPr>
          <w:t>Новости</w:t>
        </w:r>
      </w:hyperlink>
    </w:p>
    <w:p w:rsidR="009B22CC" w:rsidRDefault="009B22CC" w:rsidP="003461C9">
      <w:pPr>
        <w:pStyle w:val="NoSpacing"/>
        <w:ind w:left="708"/>
      </w:pPr>
      <w:hyperlink w:anchor="_Персональная_информация_(статус," w:history="1">
        <w:r w:rsidRPr="00C53999">
          <w:rPr>
            <w:rStyle w:val="Hyperlink"/>
          </w:rPr>
          <w:t>Персональная информация (статус, условия, скидки, образцы)</w:t>
        </w:r>
      </w:hyperlink>
    </w:p>
    <w:p w:rsidR="009B22CC" w:rsidRDefault="009B22CC" w:rsidP="003461C9">
      <w:pPr>
        <w:pStyle w:val="NoSpacing"/>
        <w:ind w:left="708"/>
      </w:pPr>
      <w:hyperlink w:anchor="_Координаты" w:history="1">
        <w:r w:rsidRPr="00C53999">
          <w:rPr>
            <w:rStyle w:val="Hyperlink"/>
          </w:rPr>
          <w:t>Координаты</w:t>
        </w:r>
      </w:hyperlink>
    </w:p>
    <w:p w:rsidR="009B22CC" w:rsidRDefault="009B22CC" w:rsidP="003461C9">
      <w:pPr>
        <w:pStyle w:val="NoSpacing"/>
        <w:ind w:left="708"/>
      </w:pPr>
      <w:hyperlink w:anchor="_Обратная_связь_1" w:history="1">
        <w:r w:rsidRPr="00C53999">
          <w:rPr>
            <w:rStyle w:val="Hyperlink"/>
          </w:rPr>
          <w:t>Обратная связь</w:t>
        </w:r>
      </w:hyperlink>
    </w:p>
    <w:p w:rsidR="009B22CC" w:rsidRDefault="009B22CC" w:rsidP="003461C9">
      <w:pPr>
        <w:pStyle w:val="NoSpacing"/>
        <w:ind w:left="708"/>
      </w:pPr>
      <w:hyperlink w:anchor="_Акции_и_подарки" w:history="1">
        <w:r w:rsidRPr="00C53999">
          <w:rPr>
            <w:rStyle w:val="Hyperlink"/>
          </w:rPr>
          <w:t>Акции и подарки</w:t>
        </w:r>
      </w:hyperlink>
    </w:p>
    <w:p w:rsidR="009B22CC" w:rsidRDefault="009B22CC" w:rsidP="003461C9">
      <w:pPr>
        <w:pStyle w:val="NoSpacing"/>
        <w:ind w:left="708"/>
      </w:pPr>
      <w:hyperlink w:anchor="_On-line_менеджер" w:history="1">
        <w:r w:rsidRPr="00C53999">
          <w:rPr>
            <w:rStyle w:val="Hyperlink"/>
          </w:rPr>
          <w:t>On-line менеджер</w:t>
        </w:r>
      </w:hyperlink>
    </w:p>
    <w:p w:rsidR="009B22CC" w:rsidRDefault="009B22CC" w:rsidP="00B116FE">
      <w:pPr>
        <w:pStyle w:val="NoSpacing"/>
      </w:pPr>
      <w:hyperlink w:anchor="_Интересно" w:history="1">
        <w:r w:rsidRPr="00C53999">
          <w:rPr>
            <w:rStyle w:val="Hyperlink"/>
          </w:rPr>
          <w:t>Интересно</w:t>
        </w:r>
      </w:hyperlink>
    </w:p>
    <w:p w:rsidR="009B22CC" w:rsidRDefault="009B22CC" w:rsidP="003461C9">
      <w:pPr>
        <w:pStyle w:val="NoSpacing"/>
        <w:ind w:left="708"/>
      </w:pPr>
      <w:hyperlink r:id="rId9" w:anchor="_Особенности_мебели_" w:history="1">
        <w:r w:rsidRPr="00C53999">
          <w:rPr>
            <w:rStyle w:val="Hyperlink"/>
          </w:rPr>
          <w:t>Особенности мебели «LEGNA»</w:t>
        </w:r>
      </w:hyperlink>
    </w:p>
    <w:p w:rsidR="009B22CC" w:rsidRDefault="009B22CC" w:rsidP="003461C9">
      <w:pPr>
        <w:pStyle w:val="NoSpacing"/>
        <w:ind w:left="708"/>
      </w:pPr>
      <w:hyperlink w:anchor="_Полезные_советы" w:history="1">
        <w:r w:rsidRPr="00C53999">
          <w:rPr>
            <w:rStyle w:val="Hyperlink"/>
          </w:rPr>
          <w:t>Полезные советы</w:t>
        </w:r>
      </w:hyperlink>
    </w:p>
    <w:p w:rsidR="009B22CC" w:rsidRDefault="009B22CC" w:rsidP="003461C9">
      <w:pPr>
        <w:pStyle w:val="NoSpacing"/>
        <w:ind w:left="708"/>
      </w:pPr>
      <w:hyperlink w:anchor="_Уход_и_эксплуатация" w:history="1">
        <w:r w:rsidRPr="00C53999">
          <w:rPr>
            <w:rStyle w:val="Hyperlink"/>
          </w:rPr>
          <w:t>Уход и эксплуатация</w:t>
        </w:r>
      </w:hyperlink>
    </w:p>
    <w:p w:rsidR="009B22CC" w:rsidRDefault="009B22CC" w:rsidP="003461C9">
      <w:pPr>
        <w:pStyle w:val="NoSpacing"/>
        <w:ind w:left="708"/>
      </w:pPr>
      <w:hyperlink w:anchor="_Часто_задаваемые_вопросы" w:history="1">
        <w:r w:rsidRPr="00C53999">
          <w:rPr>
            <w:rStyle w:val="Hyperlink"/>
          </w:rPr>
          <w:t>Часто задаваемые вопросы</w:t>
        </w:r>
      </w:hyperlink>
    </w:p>
    <w:p w:rsidR="009B22CC" w:rsidRDefault="009B22CC" w:rsidP="003461C9">
      <w:pPr>
        <w:pStyle w:val="NoSpacing"/>
        <w:ind w:left="708"/>
      </w:pPr>
      <w:hyperlink w:anchor="_Книга_отзывов" w:history="1">
        <w:r w:rsidRPr="00C53999">
          <w:rPr>
            <w:rStyle w:val="Hyperlink"/>
          </w:rPr>
          <w:t>Книга отзывов</w:t>
        </w:r>
      </w:hyperlink>
    </w:p>
    <w:bookmarkEnd w:id="9"/>
    <w:p w:rsidR="009B22CC" w:rsidRDefault="009B22CC" w:rsidP="00B116FE">
      <w:pPr>
        <w:pStyle w:val="NoSpacing"/>
      </w:pPr>
      <w:r>
        <w:fldChar w:fldCharType="begin"/>
      </w:r>
      <w:r>
        <w:instrText>HYPERLINK \l "_Страница_404"</w:instrText>
      </w:r>
      <w:r>
        <w:fldChar w:fldCharType="separate"/>
      </w:r>
      <w:r w:rsidRPr="00ED5CBF">
        <w:rPr>
          <w:rStyle w:val="Hyperlink"/>
        </w:rPr>
        <w:t>Страница 404</w:t>
      </w:r>
      <w:r>
        <w:fldChar w:fldCharType="end"/>
      </w:r>
    </w:p>
    <w:p w:rsidR="009B22CC" w:rsidRDefault="009B22CC" w:rsidP="00B116FE">
      <w:pPr>
        <w:pStyle w:val="NoSpacing"/>
      </w:pPr>
      <w:hyperlink w:anchor="_Страница_с_результатами" w:history="1">
        <w:r w:rsidRPr="00ED5CBF">
          <w:rPr>
            <w:rStyle w:val="Hyperlink"/>
          </w:rPr>
          <w:t>Страница с результатами поиска</w:t>
        </w:r>
      </w:hyperlink>
    </w:p>
    <w:p w:rsidR="009B22CC" w:rsidRDefault="009B22CC" w:rsidP="00B116FE">
      <w:pPr>
        <w:pStyle w:val="NoSpacing"/>
      </w:pPr>
      <w:hyperlink w:anchor="_Карта_сайта" w:history="1">
        <w:r w:rsidRPr="00ED5CBF">
          <w:rPr>
            <w:rStyle w:val="Hyperlink"/>
          </w:rPr>
          <w:t>Карта сайта</w:t>
        </w:r>
      </w:hyperlink>
    </w:p>
    <w:p w:rsidR="009B22CC" w:rsidRDefault="009B22CC" w:rsidP="002D21D6">
      <w:pPr>
        <w:pStyle w:val="Heading1"/>
      </w:pPr>
      <w:bookmarkStart w:id="10" w:name="_Toc325651658"/>
      <w:bookmarkStart w:id="11" w:name="_Toc328760145"/>
      <w:bookmarkEnd w:id="6"/>
      <w:r>
        <w:t>Общие элементы</w:t>
      </w:r>
      <w:bookmarkEnd w:id="10"/>
      <w:r>
        <w:t xml:space="preserve"> ЭТАП 1</w:t>
      </w:r>
      <w:bookmarkEnd w:id="11"/>
    </w:p>
    <w:p w:rsidR="009B22CC" w:rsidRDefault="009B22CC" w:rsidP="002D21D6">
      <w:r>
        <w:t>Следующие элементы должны присутствовать на каждой странице:</w:t>
      </w:r>
    </w:p>
    <w:p w:rsidR="009B22CC" w:rsidRDefault="009B22CC" w:rsidP="002D21D6">
      <w:pPr>
        <w:pStyle w:val="ListParagraph"/>
        <w:numPr>
          <w:ilvl w:val="0"/>
          <w:numId w:val="1"/>
        </w:numPr>
      </w:pPr>
      <w:r>
        <w:t>логотип компании (на внутренних страницах служит ссылкой на первую)</w:t>
      </w:r>
    </w:p>
    <w:p w:rsidR="009B22CC" w:rsidRDefault="009B22CC" w:rsidP="002D21D6">
      <w:pPr>
        <w:pStyle w:val="ListParagraph"/>
        <w:numPr>
          <w:ilvl w:val="0"/>
          <w:numId w:val="1"/>
        </w:numPr>
      </w:pPr>
      <w:hyperlink w:anchor="_Главное_навигационное_меню_1" w:history="1">
        <w:r w:rsidRPr="003E604F">
          <w:rPr>
            <w:rStyle w:val="Hyperlink"/>
          </w:rPr>
          <w:t xml:space="preserve">блок с определенным по </w:t>
        </w:r>
        <w:r w:rsidRPr="003E604F">
          <w:rPr>
            <w:rStyle w:val="Hyperlink"/>
            <w:lang w:val="en-US"/>
          </w:rPr>
          <w:t>ip</w:t>
        </w:r>
        <w:r w:rsidRPr="003E604F">
          <w:rPr>
            <w:rStyle w:val="Hyperlink"/>
          </w:rPr>
          <w:t xml:space="preserve"> городом посетителя</w:t>
        </w:r>
      </w:hyperlink>
    </w:p>
    <w:p w:rsidR="009B22CC" w:rsidRDefault="009B22CC" w:rsidP="002D21D6">
      <w:pPr>
        <w:pStyle w:val="ListParagraph"/>
        <w:numPr>
          <w:ilvl w:val="0"/>
          <w:numId w:val="1"/>
        </w:numPr>
      </w:pPr>
      <w:hyperlink w:anchor="_Главное_навигационное_меню" w:history="1">
        <w:r w:rsidRPr="00683980">
          <w:rPr>
            <w:rStyle w:val="Hyperlink"/>
          </w:rPr>
          <w:t>главное навигационное меню</w:t>
        </w:r>
      </w:hyperlink>
    </w:p>
    <w:p w:rsidR="009B22CC" w:rsidRDefault="009B22CC" w:rsidP="002D21D6">
      <w:pPr>
        <w:pStyle w:val="ListParagraph"/>
        <w:numPr>
          <w:ilvl w:val="0"/>
          <w:numId w:val="1"/>
        </w:numPr>
      </w:pPr>
      <w:hyperlink w:anchor="_Вертикальное_меню" w:history="1">
        <w:r w:rsidRPr="002D21D6">
          <w:rPr>
            <w:rStyle w:val="Hyperlink"/>
          </w:rPr>
          <w:t>вертикальное меню</w:t>
        </w:r>
      </w:hyperlink>
    </w:p>
    <w:p w:rsidR="009B22CC" w:rsidRDefault="009B22CC" w:rsidP="002D21D6">
      <w:pPr>
        <w:pStyle w:val="ListParagraph"/>
        <w:numPr>
          <w:ilvl w:val="0"/>
          <w:numId w:val="1"/>
        </w:numPr>
      </w:pPr>
      <w:hyperlink w:anchor="_Строка_хлебных_крошек" w:history="1">
        <w:r w:rsidRPr="002D21D6">
          <w:rPr>
            <w:rStyle w:val="Hyperlink"/>
          </w:rPr>
          <w:t>строка хлебных крошек</w:t>
        </w:r>
      </w:hyperlink>
      <w:r>
        <w:t xml:space="preserve"> (кроме первой страницы)</w:t>
      </w:r>
    </w:p>
    <w:p w:rsidR="009B22CC" w:rsidRPr="00A55015" w:rsidRDefault="009B22CC" w:rsidP="002D21D6">
      <w:pPr>
        <w:pStyle w:val="ListParagraph"/>
        <w:numPr>
          <w:ilvl w:val="0"/>
          <w:numId w:val="1"/>
        </w:numPr>
      </w:pPr>
      <w:hyperlink w:anchor="_Поле_поиска" w:history="1">
        <w:r w:rsidRPr="00A55015">
          <w:rPr>
            <w:rStyle w:val="Hyperlink"/>
          </w:rPr>
          <w:t>поле поиска</w:t>
        </w:r>
      </w:hyperlink>
    </w:p>
    <w:p w:rsidR="009B22CC" w:rsidRDefault="009B22CC" w:rsidP="002D21D6">
      <w:pPr>
        <w:pStyle w:val="ListParagraph"/>
        <w:numPr>
          <w:ilvl w:val="0"/>
          <w:numId w:val="1"/>
        </w:numPr>
      </w:pPr>
      <w:hyperlink w:anchor="_Контактная_информация" w:history="1">
        <w:r w:rsidRPr="007325E2">
          <w:rPr>
            <w:rStyle w:val="Hyperlink"/>
          </w:rPr>
          <w:t>контактная информация</w:t>
        </w:r>
      </w:hyperlink>
    </w:p>
    <w:p w:rsidR="009B22CC" w:rsidRDefault="009B22CC" w:rsidP="002D21D6">
      <w:pPr>
        <w:pStyle w:val="ListParagraph"/>
        <w:numPr>
          <w:ilvl w:val="0"/>
          <w:numId w:val="1"/>
        </w:numPr>
      </w:pPr>
      <w:hyperlink w:anchor="_Второстепенное_навигационное_меню" w:history="1">
        <w:r w:rsidRPr="00326635">
          <w:rPr>
            <w:rStyle w:val="Hyperlink"/>
          </w:rPr>
          <w:t>второстепенное навигационное меню в подвале</w:t>
        </w:r>
      </w:hyperlink>
    </w:p>
    <w:p w:rsidR="009B22CC" w:rsidRDefault="009B22CC" w:rsidP="002D21D6">
      <w:pPr>
        <w:pStyle w:val="ListParagraph"/>
        <w:numPr>
          <w:ilvl w:val="0"/>
          <w:numId w:val="1"/>
        </w:numPr>
      </w:pPr>
      <w:r>
        <w:t>внутренние баннеры</w:t>
      </w:r>
    </w:p>
    <w:p w:rsidR="009B22CC" w:rsidRDefault="009B22CC" w:rsidP="002D21D6">
      <w:pPr>
        <w:pStyle w:val="ListParagraph"/>
        <w:numPr>
          <w:ilvl w:val="0"/>
          <w:numId w:val="1"/>
        </w:numPr>
      </w:pPr>
      <w:r>
        <w:t>копирайт компании</w:t>
      </w:r>
    </w:p>
    <w:p w:rsidR="009B22CC" w:rsidRDefault="009B22CC" w:rsidP="002D21D6">
      <w:pPr>
        <w:pStyle w:val="ListParagraph"/>
        <w:numPr>
          <w:ilvl w:val="0"/>
          <w:numId w:val="1"/>
        </w:numPr>
      </w:pPr>
      <w:r>
        <w:t>ссылка на карту сайта</w:t>
      </w:r>
    </w:p>
    <w:p w:rsidR="009B22CC" w:rsidRDefault="009B22CC" w:rsidP="002D21D6">
      <w:pPr>
        <w:pStyle w:val="Heading2"/>
      </w:pPr>
      <w:bookmarkStart w:id="12" w:name="_Вертикальное_меню"/>
      <w:bookmarkStart w:id="13" w:name="_Главное_навигационное_меню"/>
      <w:bookmarkStart w:id="14" w:name="_Блок_с_определением"/>
      <w:bookmarkStart w:id="15" w:name="_Toc325651659"/>
      <w:bookmarkStart w:id="16" w:name="_Toc328760146"/>
      <w:bookmarkEnd w:id="12"/>
      <w:bookmarkEnd w:id="13"/>
      <w:bookmarkEnd w:id="14"/>
      <w:r>
        <w:t>Главное навигационное меню</w:t>
      </w:r>
      <w:bookmarkEnd w:id="15"/>
      <w:r>
        <w:t xml:space="preserve"> ЭТАП 1</w:t>
      </w:r>
      <w:bookmarkEnd w:id="16"/>
    </w:p>
    <w:p w:rsidR="009B22CC" w:rsidRDefault="009B22CC" w:rsidP="00B116FE">
      <w:r>
        <w:t>Представляет собой группу ссылок на основные разделы сайта, оформлено в виде горизонтально ориентированного блока.</w:t>
      </w:r>
    </w:p>
    <w:p w:rsidR="009B22CC" w:rsidRDefault="009B22CC" w:rsidP="00B116FE">
      <w:r>
        <w:t xml:space="preserve">При наведении на название раздела появляется выпадающее меню. </w:t>
      </w:r>
    </w:p>
    <w:p w:rsidR="009B22CC" w:rsidRDefault="009B22CC" w:rsidP="00B116FE">
      <w:r>
        <w:t>Названия всех пунктов в выпадающем меню являются ссылками на страницы соответствующих категорий/подкатегорий.</w:t>
      </w:r>
    </w:p>
    <w:p w:rsidR="009B22CC" w:rsidRDefault="009B22CC" w:rsidP="00B116FE">
      <w:r>
        <w:t>Если у раздела есть подразделы, название раздела не является ссылкой. Если у раздела нет подразделов, название раздела является ссылкой.</w:t>
      </w:r>
    </w:p>
    <w:p w:rsidR="009B22CC" w:rsidRDefault="009B22CC" w:rsidP="00884380">
      <w:pPr>
        <w:pStyle w:val="Heading3"/>
      </w:pPr>
      <w:bookmarkStart w:id="17" w:name="_Toc328760147"/>
      <w:r>
        <w:t>Пункты главного меню на сайте:</w:t>
      </w:r>
      <w:bookmarkEnd w:id="17"/>
    </w:p>
    <w:p w:rsidR="009B22CC" w:rsidRDefault="009B22CC" w:rsidP="003E4495">
      <w:pPr>
        <w:pStyle w:val="NoSpacing"/>
        <w:numPr>
          <w:ilvl w:val="0"/>
          <w:numId w:val="11"/>
        </w:numPr>
      </w:pPr>
      <w:r>
        <w:t>Каталог</w:t>
      </w:r>
    </w:p>
    <w:p w:rsidR="009B22CC" w:rsidRDefault="009B22CC" w:rsidP="003E4495">
      <w:pPr>
        <w:pStyle w:val="NoSpacing"/>
        <w:numPr>
          <w:ilvl w:val="0"/>
          <w:numId w:val="11"/>
        </w:numPr>
      </w:pPr>
      <w:r>
        <w:t>Новости</w:t>
      </w:r>
    </w:p>
    <w:p w:rsidR="009B22CC" w:rsidRDefault="009B22CC" w:rsidP="003E4495">
      <w:pPr>
        <w:pStyle w:val="NoSpacing"/>
        <w:numPr>
          <w:ilvl w:val="0"/>
          <w:numId w:val="11"/>
        </w:numPr>
      </w:pPr>
      <w:r>
        <w:t>О компании</w:t>
      </w:r>
    </w:p>
    <w:p w:rsidR="009B22CC" w:rsidRDefault="009B22CC" w:rsidP="003E4495">
      <w:pPr>
        <w:pStyle w:val="NoSpacing"/>
        <w:numPr>
          <w:ilvl w:val="0"/>
          <w:numId w:val="11"/>
        </w:numPr>
      </w:pPr>
      <w:r>
        <w:t>Сервис</w:t>
      </w:r>
    </w:p>
    <w:p w:rsidR="009B22CC" w:rsidRDefault="009B22CC" w:rsidP="003E4495">
      <w:pPr>
        <w:pStyle w:val="NoSpacing"/>
        <w:numPr>
          <w:ilvl w:val="0"/>
          <w:numId w:val="11"/>
        </w:numPr>
      </w:pPr>
      <w:r>
        <w:t>Магазины</w:t>
      </w:r>
    </w:p>
    <w:p w:rsidR="009B22CC" w:rsidRDefault="009B22CC" w:rsidP="003E4495">
      <w:pPr>
        <w:pStyle w:val="NoSpacing"/>
        <w:numPr>
          <w:ilvl w:val="0"/>
          <w:numId w:val="11"/>
        </w:numPr>
      </w:pPr>
      <w:r>
        <w:t>Дилерам</w:t>
      </w:r>
    </w:p>
    <w:p w:rsidR="009B22CC" w:rsidRDefault="009B22CC" w:rsidP="003E4495">
      <w:pPr>
        <w:pStyle w:val="NoSpacing"/>
        <w:numPr>
          <w:ilvl w:val="0"/>
          <w:numId w:val="11"/>
        </w:numPr>
      </w:pPr>
      <w:r>
        <w:t>Интересно</w:t>
      </w:r>
    </w:p>
    <w:p w:rsidR="009B22CC" w:rsidRDefault="009B22CC" w:rsidP="007325E2">
      <w:pPr>
        <w:pStyle w:val="NoSpacing"/>
      </w:pPr>
    </w:p>
    <w:p w:rsidR="009B22CC" w:rsidRDefault="009B22CC" w:rsidP="00B116FE">
      <w:pPr>
        <w:rPr>
          <w:lang w:val="en-US"/>
        </w:rPr>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5.75pt;height:80.25pt;visibility:visible">
            <v:imagedata r:id="rId10" o:title=""/>
          </v:shape>
        </w:pict>
      </w:r>
    </w:p>
    <w:p w:rsidR="009B22CC" w:rsidRPr="008C3D56" w:rsidRDefault="009B22CC" w:rsidP="00B116FE">
      <w:pPr>
        <w:rPr>
          <w:b/>
          <w:bCs/>
        </w:rPr>
      </w:pPr>
      <w:r w:rsidRPr="008C3D56">
        <w:rPr>
          <w:b/>
          <w:bCs/>
        </w:rPr>
        <w:t xml:space="preserve">Главное меню будет реализовано  на основе модуля меню </w:t>
      </w:r>
      <w:hyperlink r:id="rId11" w:history="1">
        <w:r w:rsidRPr="008C3D56">
          <w:rPr>
            <w:rStyle w:val="Hyperlink"/>
            <w:b/>
            <w:bCs/>
          </w:rPr>
          <w:t>http://dev.1c-bitrix.ru/api_help/main/general/menu.php</w:t>
        </w:r>
      </w:hyperlink>
      <w:r w:rsidRPr="008C3D56">
        <w:rPr>
          <w:b/>
          <w:bCs/>
        </w:rPr>
        <w:t xml:space="preserve"> без доработки стандартного функционала.</w:t>
      </w:r>
    </w:p>
    <w:p w:rsidR="009B22CC" w:rsidRPr="003E604F" w:rsidRDefault="009B22CC" w:rsidP="003E604F">
      <w:pPr>
        <w:pStyle w:val="Heading2"/>
        <w:rPr>
          <w:rFonts w:cs="Times New Roman"/>
        </w:rPr>
      </w:pPr>
      <w:bookmarkStart w:id="18" w:name="_Главное_навигационное_меню_1"/>
      <w:bookmarkStart w:id="19" w:name="_Toc328760148"/>
      <w:bookmarkStart w:id="20" w:name="_Toc325651660"/>
      <w:bookmarkEnd w:id="18"/>
      <w:r>
        <w:t xml:space="preserve">Блок с определенным по </w:t>
      </w:r>
      <w:r>
        <w:rPr>
          <w:lang w:val="en-US"/>
        </w:rPr>
        <w:t>ip</w:t>
      </w:r>
      <w:r>
        <w:t xml:space="preserve"> городом посетителя ЭТАП 1</w:t>
      </w:r>
      <w:bookmarkEnd w:id="19"/>
    </w:p>
    <w:p w:rsidR="009B22CC" w:rsidRDefault="009B22CC" w:rsidP="003E604F">
      <w:r>
        <w:t xml:space="preserve">Город посетителя определяется по </w:t>
      </w:r>
      <w:r>
        <w:rPr>
          <w:lang w:val="en-US"/>
        </w:rPr>
        <w:t>ip</w:t>
      </w:r>
      <w:r>
        <w:t>и выводится в фиксированном месте сайта. В блоке присутствуют следующие элементы:</w:t>
      </w:r>
    </w:p>
    <w:p w:rsidR="009B22CC" w:rsidRDefault="009B22CC" w:rsidP="003E604F">
      <w:pPr>
        <w:pStyle w:val="ListParagraph"/>
        <w:numPr>
          <w:ilvl w:val="0"/>
          <w:numId w:val="31"/>
        </w:numPr>
      </w:pPr>
      <w:r>
        <w:t>Название города</w:t>
      </w:r>
    </w:p>
    <w:p w:rsidR="009B22CC" w:rsidRDefault="009B22CC" w:rsidP="003E604F">
      <w:pPr>
        <w:pStyle w:val="ListParagraph"/>
        <w:numPr>
          <w:ilvl w:val="0"/>
          <w:numId w:val="31"/>
        </w:numPr>
      </w:pPr>
      <w:r>
        <w:t>Ссылка «сменить город»</w:t>
      </w:r>
    </w:p>
    <w:p w:rsidR="009B22CC" w:rsidRDefault="009B22CC" w:rsidP="003E604F">
      <w:r>
        <w:rPr>
          <w:noProof/>
          <w:lang w:eastAsia="ru-RU"/>
        </w:rPr>
        <w:pict>
          <v:shape id="Рисунок 7" o:spid="_x0000_i1026" type="#_x0000_t75" style="width:250.5pt;height:117.75pt;visibility:visible">
            <v:imagedata r:id="rId12" o:title=""/>
          </v:shape>
        </w:pict>
      </w:r>
    </w:p>
    <w:p w:rsidR="009B22CC" w:rsidRDefault="009B22CC" w:rsidP="003E604F">
      <w:r>
        <w:t xml:space="preserve">Название города является ссылкой на страницу с адресами магазинов в данном городе. </w:t>
      </w:r>
    </w:p>
    <w:p w:rsidR="009B22CC" w:rsidRDefault="009B22CC" w:rsidP="003E604F">
      <w:r>
        <w:t>Ссылка «сменить город» открывает блок с названиями городов, в которых есть магазины. При щелчке на названии города, название текущего города в блоке заменяется на выбранное. Предусмотрена кнопка для закрытия блока с названиями городов. Названия городов сгруппированы по округам.</w:t>
      </w:r>
    </w:p>
    <w:p w:rsidR="009B22CC" w:rsidRDefault="009B22CC" w:rsidP="003E604F">
      <w:r>
        <w:rPr>
          <w:noProof/>
          <w:lang w:eastAsia="ru-RU"/>
        </w:rPr>
        <w:pict>
          <v:shape id="Рисунок 4" o:spid="_x0000_i1027" type="#_x0000_t75" style="width:340.5pt;height:261pt;visibility:visible">
            <v:imagedata r:id="rId13" o:title=""/>
          </v:shape>
        </w:pict>
      </w:r>
    </w:p>
    <w:p w:rsidR="009B22CC" w:rsidRPr="00C033FA" w:rsidRDefault="009B22CC" w:rsidP="003E604F">
      <w:r w:rsidRPr="008C3D56">
        <w:rPr>
          <w:b/>
          <w:bCs/>
        </w:rPr>
        <w:t xml:space="preserve">Реализация – </w:t>
      </w:r>
      <w:r w:rsidRPr="008C3D56">
        <w:rPr>
          <w:b/>
          <w:bCs/>
          <w:lang w:val="en-US"/>
        </w:rPr>
        <w:t>APIBitrixFramework</w:t>
      </w:r>
      <w:r w:rsidRPr="008C3D56">
        <w:rPr>
          <w:b/>
          <w:bCs/>
        </w:rPr>
        <w:t xml:space="preserve"> и модуль </w:t>
      </w:r>
      <w:r>
        <w:rPr>
          <w:b/>
          <w:bCs/>
        </w:rPr>
        <w:t>«</w:t>
      </w:r>
      <w:r w:rsidRPr="008C3D56">
        <w:rPr>
          <w:b/>
          <w:bCs/>
        </w:rPr>
        <w:t>инфоблоки</w:t>
      </w:r>
      <w:r>
        <w:rPr>
          <w:b/>
          <w:bCs/>
        </w:rPr>
        <w:t xml:space="preserve">» </w:t>
      </w:r>
      <w:hyperlink r:id="rId14" w:history="1">
        <w:r w:rsidRPr="008C3D56">
          <w:rPr>
            <w:rStyle w:val="Hyperlink"/>
            <w:b/>
            <w:bCs/>
          </w:rPr>
          <w:t>http://dev.1c-bitrix.ru/learning/course/index.php?COURSE_ID=35&amp;CHAPTER_ID=666</w:t>
        </w:r>
      </w:hyperlink>
      <w:r>
        <w:t>.</w:t>
      </w:r>
    </w:p>
    <w:p w:rsidR="009B22CC" w:rsidRDefault="009B22CC" w:rsidP="002D21D6">
      <w:pPr>
        <w:pStyle w:val="Heading2"/>
      </w:pPr>
      <w:bookmarkStart w:id="21" w:name="_Toc328760149"/>
      <w:r>
        <w:t>Вертикальное меню</w:t>
      </w:r>
      <w:bookmarkEnd w:id="20"/>
      <w:r>
        <w:t xml:space="preserve"> ЭТАП 1</w:t>
      </w:r>
      <w:bookmarkEnd w:id="21"/>
    </w:p>
    <w:p w:rsidR="009B22CC" w:rsidRDefault="009B22CC" w:rsidP="002D21D6">
      <w:r>
        <w:t xml:space="preserve">На страницах категорий в вертикальном меню перечислены подразделы. </w:t>
      </w:r>
    </w:p>
    <w:p w:rsidR="009B22CC" w:rsidRDefault="009B22CC" w:rsidP="002D21D6">
      <w:r>
        <w:t>На примере раздела «Новости»:</w:t>
      </w:r>
    </w:p>
    <w:p w:rsidR="009B22CC" w:rsidRDefault="009B22CC" w:rsidP="002D21D6">
      <w:r>
        <w:rPr>
          <w:noProof/>
          <w:lang w:eastAsia="ru-RU"/>
        </w:rPr>
        <w:pict>
          <v:shape id="Рисунок 1" o:spid="_x0000_i1028" type="#_x0000_t75" style="width:461.25pt;height:166.5pt;visibility:visible">
            <v:imagedata r:id="rId15" o:title=""/>
          </v:shape>
        </w:pict>
      </w:r>
    </w:p>
    <w:p w:rsidR="009B22CC" w:rsidRDefault="009B22CC" w:rsidP="002D21D6">
      <w:r>
        <w:t xml:space="preserve">На страницах товарного каталога вертикальное меню представляет собой товарный каталог, оформленный в вертикальный блок, с отображением до трех уровней вложенности информации. </w:t>
      </w:r>
    </w:p>
    <w:p w:rsidR="009B22CC" w:rsidRDefault="009B22CC" w:rsidP="002D21D6">
      <w:r>
        <w:t xml:space="preserve">Каждый пункт блока является ссылкой на соответствующую страницу сайта. </w:t>
      </w:r>
    </w:p>
    <w:p w:rsidR="009B22CC" w:rsidRDefault="009B22CC" w:rsidP="002D21D6">
      <w:r>
        <w:t xml:space="preserve">Вертикальное меню представлено в виде раскрывающегося до третьего уровня древовидного каталога. </w:t>
      </w:r>
      <w:r w:rsidRPr="00683980">
        <w:rPr>
          <w:b/>
          <w:bCs/>
        </w:rPr>
        <w:t>Дерево раскрывается в соотв. ветви при переходе на страницу категории</w:t>
      </w:r>
      <w:r>
        <w:t>. Текущая категория выделена визуально.</w:t>
      </w:r>
    </w:p>
    <w:p w:rsidR="009B22CC" w:rsidRDefault="009B22CC" w:rsidP="002D21D6">
      <w:pPr>
        <w:rPr>
          <w:lang w:val="en-US"/>
        </w:rPr>
      </w:pPr>
      <w:r>
        <w:rPr>
          <w:noProof/>
          <w:lang w:eastAsia="ru-RU"/>
        </w:rPr>
        <w:pict>
          <v:shape id="Picture 16" o:spid="_x0000_i1029" type="#_x0000_t75" style="width:147pt;height:182.25pt;visibility:visible">
            <v:imagedata r:id="rId16" o:title=""/>
          </v:shape>
        </w:pict>
      </w:r>
    </w:p>
    <w:p w:rsidR="009B22CC" w:rsidRPr="00BE7D46" w:rsidRDefault="009B22CC" w:rsidP="002D21D6">
      <w:r w:rsidRPr="008C3D56">
        <w:rPr>
          <w:b/>
          <w:bCs/>
        </w:rPr>
        <w:t xml:space="preserve">Реализация – компонент </w:t>
      </w:r>
      <w:r>
        <w:rPr>
          <w:b/>
          <w:bCs/>
        </w:rPr>
        <w:t>«меню»</w:t>
      </w:r>
      <w:r w:rsidRPr="008C3D56">
        <w:rPr>
          <w:b/>
          <w:bCs/>
        </w:rPr>
        <w:t xml:space="preserve"> </w:t>
      </w:r>
      <w:hyperlink r:id="rId17" w:history="1">
        <w:r w:rsidRPr="008C3D56">
          <w:rPr>
            <w:rStyle w:val="Hyperlink"/>
            <w:b/>
            <w:bCs/>
          </w:rPr>
          <w:t>http://dev.1c-bitrix.ru/api_help/main/general/menu.php</w:t>
        </w:r>
      </w:hyperlink>
      <w:r>
        <w:t xml:space="preserve"> </w:t>
      </w:r>
      <w:r w:rsidRPr="008C3D56">
        <w:rPr>
          <w:b/>
          <w:bCs/>
        </w:rPr>
        <w:t>без доработки стандартного функционала.</w:t>
      </w:r>
    </w:p>
    <w:p w:rsidR="009B22CC" w:rsidRDefault="009B22CC" w:rsidP="002D21D6">
      <w:pPr>
        <w:pStyle w:val="Heading2"/>
      </w:pPr>
      <w:bookmarkStart w:id="22" w:name="_Строка_хлебных_крошек"/>
      <w:bookmarkStart w:id="23" w:name="_Toc325651661"/>
      <w:bookmarkStart w:id="24" w:name="_Toc328760150"/>
      <w:bookmarkEnd w:id="22"/>
      <w:r>
        <w:t>Строка хлебных крошек</w:t>
      </w:r>
      <w:bookmarkEnd w:id="23"/>
      <w:r>
        <w:t xml:space="preserve"> ЭТАП 1</w:t>
      </w:r>
      <w:bookmarkEnd w:id="24"/>
    </w:p>
    <w:p w:rsidR="009B22CC" w:rsidRDefault="009B22CC" w:rsidP="002D21D6">
      <w:r>
        <w:t xml:space="preserve">Строка хлебных крошек располагается горизонтально в верхней части страницы, как правило, ниже строки заголовка или заголовков. </w:t>
      </w:r>
    </w:p>
    <w:p w:rsidR="009B22CC" w:rsidRDefault="009B22CC" w:rsidP="002D21D6">
      <w:r>
        <w:t xml:space="preserve">На сайте используются хлебные крошки, указывающие на </w:t>
      </w:r>
      <w:r w:rsidRPr="002D21D6">
        <w:rPr>
          <w:b/>
          <w:bCs/>
        </w:rPr>
        <w:t>иерархическое</w:t>
      </w:r>
      <w:r>
        <w:t xml:space="preserve"> положение страницы в структуре сайта.</w:t>
      </w:r>
    </w:p>
    <w:p w:rsidR="009B22CC" w:rsidRDefault="009B22CC" w:rsidP="002D21D6">
      <w:r>
        <w:t>Все элементы, кроме последнего, являются гиперссылками.</w:t>
      </w:r>
    </w:p>
    <w:p w:rsidR="009B22CC" w:rsidRDefault="009B22CC" w:rsidP="002D21D6">
      <w:pPr>
        <w:rPr>
          <w:lang w:val="en-US"/>
        </w:rPr>
      </w:pPr>
      <w:r>
        <w:rPr>
          <w:noProof/>
          <w:lang w:eastAsia="ru-RU"/>
        </w:rPr>
        <w:pict>
          <v:shape id="Picture 10" o:spid="_x0000_i1030" type="#_x0000_t75" style="width:363.75pt;height:30.75pt;visibility:visible">
            <v:imagedata r:id="rId18" o:title=""/>
          </v:shape>
        </w:pict>
      </w:r>
    </w:p>
    <w:p w:rsidR="009B22CC" w:rsidRPr="00BE7D46" w:rsidRDefault="009B22CC" w:rsidP="002D21D6">
      <w:r w:rsidRPr="008C3D56">
        <w:rPr>
          <w:b/>
          <w:bCs/>
        </w:rPr>
        <w:t xml:space="preserve">Реализация – компонент навигационной цепочки </w:t>
      </w:r>
      <w:hyperlink r:id="rId19" w:history="1">
        <w:r w:rsidRPr="008C3D56">
          <w:rPr>
            <w:rStyle w:val="Hyperlink"/>
            <w:b/>
            <w:bCs/>
          </w:rPr>
          <w:t>http://dev.1c-bitrix.ru/api_help/main/general/navchain.php</w:t>
        </w:r>
      </w:hyperlink>
      <w:r>
        <w:t xml:space="preserve"> </w:t>
      </w:r>
      <w:r w:rsidRPr="008C3D56">
        <w:rPr>
          <w:b/>
          <w:bCs/>
        </w:rPr>
        <w:t>без доработки стандартного функционала.</w:t>
      </w:r>
    </w:p>
    <w:p w:rsidR="009B22CC" w:rsidRPr="00BE3EF9" w:rsidRDefault="009B22CC" w:rsidP="002D21D6">
      <w:pPr>
        <w:pStyle w:val="Heading2"/>
        <w:rPr>
          <w:rFonts w:cs="Times New Roman"/>
        </w:rPr>
      </w:pPr>
      <w:bookmarkStart w:id="25" w:name="_Поле_поиска"/>
      <w:bookmarkStart w:id="26" w:name="_Toc325651662"/>
      <w:bookmarkStart w:id="27" w:name="_Toc328760151"/>
      <w:bookmarkEnd w:id="25"/>
      <w:r w:rsidRPr="00BE3EF9">
        <w:t>Поле поиска</w:t>
      </w:r>
      <w:bookmarkEnd w:id="26"/>
      <w:r>
        <w:t xml:space="preserve"> ЭТАП 1</w:t>
      </w:r>
      <w:bookmarkEnd w:id="27"/>
    </w:p>
    <w:p w:rsidR="009B22CC" w:rsidRDefault="009B22CC" w:rsidP="002D21D6">
      <w:r w:rsidRPr="00BE3EF9">
        <w:t>Представляет собой поисковую форму, состоящую из текстового поля для запроса и кнопки «Искать». Форма располагается в фиксированном месте сайта. Текстовое поле в своем самом сокращенном виде должно быть минимум 25 символов длиной.</w:t>
      </w:r>
    </w:p>
    <w:p w:rsidR="009B22CC" w:rsidRDefault="009B22CC" w:rsidP="002D21D6">
      <w:r>
        <w:t>Пожелание клиента — разместить  поле поиска в подвале.</w:t>
      </w:r>
    </w:p>
    <w:p w:rsidR="009B22CC" w:rsidRDefault="009B22CC" w:rsidP="002D21D6">
      <w:r>
        <w:rPr>
          <w:b/>
          <w:bCs/>
        </w:rPr>
        <w:t>Реализация – компонент</w:t>
      </w:r>
      <w:r w:rsidRPr="008C3D56">
        <w:rPr>
          <w:b/>
          <w:bCs/>
        </w:rPr>
        <w:t xml:space="preserve"> модуля поиска </w:t>
      </w:r>
      <w:hyperlink r:id="rId20" w:history="1">
        <w:r w:rsidRPr="008C3D56">
          <w:rPr>
            <w:rStyle w:val="Hyperlink"/>
            <w:b/>
            <w:bCs/>
          </w:rPr>
          <w:t>http://dev.1c-bitrix.ru/user_help/settings/search/index.php</w:t>
        </w:r>
      </w:hyperlink>
      <w:r>
        <w:t xml:space="preserve"> </w:t>
      </w:r>
      <w:r w:rsidRPr="008C3D56">
        <w:rPr>
          <w:b/>
          <w:bCs/>
        </w:rPr>
        <w:t>без доработки стандартного функционала.</w:t>
      </w:r>
    </w:p>
    <w:p w:rsidR="009B22CC" w:rsidRDefault="009B22CC" w:rsidP="00C6768F">
      <w:pPr>
        <w:pStyle w:val="Heading2"/>
      </w:pPr>
      <w:bookmarkStart w:id="28" w:name="_Второстепенное_навигационное_меню"/>
      <w:bookmarkStart w:id="29" w:name="_Контактная_информация"/>
      <w:bookmarkStart w:id="30" w:name="_Toc328760152"/>
      <w:bookmarkEnd w:id="28"/>
      <w:bookmarkEnd w:id="29"/>
      <w:r>
        <w:t>Контактная информация ЭТАП 1</w:t>
      </w:r>
      <w:bookmarkEnd w:id="30"/>
    </w:p>
    <w:p w:rsidR="009B22CC" w:rsidRDefault="009B22CC" w:rsidP="007325E2">
      <w:r>
        <w:t>Блок располагается в подвале сайта и содержит телефон(ы) и эл. адрес компании (головного офиса), а также адрес головного офиса, и ссылку на схему проезда. Электронный адрес  является ссылкой, при щелчке на которую открывается почтовая программа.</w:t>
      </w:r>
    </w:p>
    <w:p w:rsidR="009B22CC" w:rsidRPr="00B068A4" w:rsidRDefault="009B22CC" w:rsidP="007325E2">
      <w:pPr>
        <w:rPr>
          <w:color w:val="FF0000"/>
          <w:highlight w:val="yellow"/>
        </w:rPr>
      </w:pPr>
      <w:r w:rsidRPr="00B068A4">
        <w:rPr>
          <w:highlight w:val="yellow"/>
        </w:rPr>
        <w:t>Телефоны:</w:t>
      </w:r>
    </w:p>
    <w:p w:rsidR="009B22CC" w:rsidRDefault="009B22CC" w:rsidP="007325E2">
      <w:pPr>
        <w:rPr>
          <w:highlight w:val="yellow"/>
        </w:rPr>
      </w:pPr>
      <w:r w:rsidRPr="00B068A4">
        <w:rPr>
          <w:highlight w:val="yellow"/>
        </w:rPr>
        <w:t>Электронный адрес:</w:t>
      </w:r>
    </w:p>
    <w:p w:rsidR="009B22CC" w:rsidRDefault="009B22CC" w:rsidP="007325E2">
      <w:r w:rsidRPr="00BE3EF9">
        <w:rPr>
          <w:highlight w:val="yellow"/>
        </w:rPr>
        <w:t>Адрес головного офиса:</w:t>
      </w:r>
    </w:p>
    <w:p w:rsidR="009B22CC" w:rsidRDefault="009B22CC" w:rsidP="007325E2">
      <w:r>
        <w:rPr>
          <w:b/>
          <w:bCs/>
        </w:rPr>
        <w:t>Реализация – компонент</w:t>
      </w:r>
      <w:r w:rsidRPr="008C3D56">
        <w:rPr>
          <w:b/>
          <w:bCs/>
        </w:rPr>
        <w:t xml:space="preserve"> включаемой области главного модуля </w:t>
      </w:r>
      <w:hyperlink r:id="rId21" w:history="1">
        <w:r w:rsidRPr="008C3D56">
          <w:rPr>
            <w:rStyle w:val="Hyperlink"/>
            <w:b/>
            <w:bCs/>
          </w:rPr>
          <w:t>http://dev.1c-bitrix.ru/api_help/main/reference/cmain/includefile.php</w:t>
        </w:r>
      </w:hyperlink>
      <w:r>
        <w:t xml:space="preserve"> </w:t>
      </w:r>
      <w:r w:rsidRPr="008C3D56">
        <w:rPr>
          <w:b/>
          <w:bCs/>
        </w:rPr>
        <w:t>без доработки стандартного функционала.</w:t>
      </w:r>
    </w:p>
    <w:p w:rsidR="009B22CC" w:rsidRDefault="009B22CC" w:rsidP="00C6768F">
      <w:pPr>
        <w:pStyle w:val="Heading2"/>
      </w:pPr>
      <w:bookmarkStart w:id="31" w:name="_Toc328760153"/>
      <w:r>
        <w:t>Второстепенное навигационное меню в подвале ЭТАП 1</w:t>
      </w:r>
      <w:bookmarkEnd w:id="31"/>
    </w:p>
    <w:p w:rsidR="009B22CC" w:rsidRDefault="009B22CC" w:rsidP="00C6768F">
      <w:r>
        <w:t xml:space="preserve">Представляет собой группу ссылок, оформлено в виде горизонтально ориентированного блока.  Располагается в нижней части сайта (в «подвале»). </w:t>
      </w:r>
    </w:p>
    <w:p w:rsidR="009B22CC" w:rsidRDefault="009B22CC" w:rsidP="00C6768F">
      <w:pPr>
        <w:pStyle w:val="Heading3"/>
      </w:pPr>
      <w:bookmarkStart w:id="32" w:name="_Toc328760154"/>
      <w:r>
        <w:t>Пункты второстепенного меню:</w:t>
      </w:r>
      <w:bookmarkEnd w:id="32"/>
    </w:p>
    <w:p w:rsidR="009B22CC" w:rsidRPr="00C6768F" w:rsidRDefault="009B22CC" w:rsidP="003E4495">
      <w:pPr>
        <w:pStyle w:val="NoSpacing"/>
        <w:numPr>
          <w:ilvl w:val="0"/>
          <w:numId w:val="12"/>
        </w:numPr>
      </w:pPr>
      <w:r w:rsidRPr="00C6768F">
        <w:t>LEGNA CLASSIK</w:t>
      </w:r>
    </w:p>
    <w:p w:rsidR="009B22CC" w:rsidRPr="00C6768F" w:rsidRDefault="009B22CC" w:rsidP="003E4495">
      <w:pPr>
        <w:pStyle w:val="NoSpacing"/>
        <w:numPr>
          <w:ilvl w:val="0"/>
          <w:numId w:val="12"/>
        </w:numPr>
      </w:pPr>
      <w:r w:rsidRPr="00C6768F">
        <w:t>LEGNA CITY</w:t>
      </w:r>
    </w:p>
    <w:p w:rsidR="009B22CC" w:rsidRPr="00C6768F" w:rsidRDefault="009B22CC" w:rsidP="003E4495">
      <w:pPr>
        <w:pStyle w:val="NoSpacing"/>
        <w:numPr>
          <w:ilvl w:val="0"/>
          <w:numId w:val="12"/>
        </w:numPr>
      </w:pPr>
      <w:r w:rsidRPr="00C6768F">
        <w:t>Новости</w:t>
      </w:r>
    </w:p>
    <w:p w:rsidR="009B22CC" w:rsidRPr="00C6768F" w:rsidRDefault="009B22CC" w:rsidP="003E4495">
      <w:pPr>
        <w:pStyle w:val="NoSpacing"/>
        <w:numPr>
          <w:ilvl w:val="0"/>
          <w:numId w:val="12"/>
        </w:numPr>
      </w:pPr>
      <w:r w:rsidRPr="00C6768F">
        <w:t>О компании</w:t>
      </w:r>
    </w:p>
    <w:p w:rsidR="009B22CC" w:rsidRPr="00C6768F" w:rsidRDefault="009B22CC" w:rsidP="003E4495">
      <w:pPr>
        <w:pStyle w:val="NoSpacing"/>
        <w:numPr>
          <w:ilvl w:val="0"/>
          <w:numId w:val="12"/>
        </w:numPr>
      </w:pPr>
      <w:r w:rsidRPr="00C6768F">
        <w:t>Сервис</w:t>
      </w:r>
    </w:p>
    <w:p w:rsidR="009B22CC" w:rsidRPr="00C6768F" w:rsidRDefault="009B22CC" w:rsidP="003E4495">
      <w:pPr>
        <w:pStyle w:val="NoSpacing"/>
        <w:numPr>
          <w:ilvl w:val="0"/>
          <w:numId w:val="12"/>
        </w:numPr>
      </w:pPr>
      <w:r w:rsidRPr="00C6768F">
        <w:t>Где купить (фабричные салоны)</w:t>
      </w:r>
    </w:p>
    <w:p w:rsidR="009B22CC" w:rsidRPr="00C6768F" w:rsidRDefault="009B22CC" w:rsidP="003E4495">
      <w:pPr>
        <w:pStyle w:val="NoSpacing"/>
        <w:numPr>
          <w:ilvl w:val="0"/>
          <w:numId w:val="12"/>
        </w:numPr>
      </w:pPr>
      <w:r w:rsidRPr="00C6768F">
        <w:t>Как стать дилером</w:t>
      </w:r>
    </w:p>
    <w:p w:rsidR="009B22CC" w:rsidRPr="00C6768F" w:rsidRDefault="009B22CC" w:rsidP="003E4495">
      <w:pPr>
        <w:pStyle w:val="NoSpacing"/>
        <w:numPr>
          <w:ilvl w:val="0"/>
          <w:numId w:val="12"/>
        </w:numPr>
      </w:pPr>
      <w:r w:rsidRPr="00C6768F">
        <w:t>Контакты</w:t>
      </w:r>
    </w:p>
    <w:p w:rsidR="009B22CC" w:rsidRPr="00C6768F" w:rsidRDefault="009B22CC" w:rsidP="003E4495">
      <w:pPr>
        <w:pStyle w:val="NoSpacing"/>
        <w:numPr>
          <w:ilvl w:val="0"/>
          <w:numId w:val="12"/>
        </w:numPr>
      </w:pPr>
      <w:r w:rsidRPr="00C6768F">
        <w:t xml:space="preserve">Акции </w:t>
      </w:r>
    </w:p>
    <w:p w:rsidR="009B22CC" w:rsidRPr="00C6768F" w:rsidRDefault="009B22CC" w:rsidP="003E4495">
      <w:pPr>
        <w:pStyle w:val="NoSpacing"/>
        <w:numPr>
          <w:ilvl w:val="0"/>
          <w:numId w:val="12"/>
        </w:numPr>
      </w:pPr>
      <w:r w:rsidRPr="00C6768F">
        <w:t>Подарки</w:t>
      </w:r>
    </w:p>
    <w:p w:rsidR="009B22CC" w:rsidRDefault="009B22CC" w:rsidP="003E4495">
      <w:pPr>
        <w:pStyle w:val="NoSpacing"/>
        <w:numPr>
          <w:ilvl w:val="0"/>
          <w:numId w:val="12"/>
        </w:numPr>
      </w:pPr>
      <w:r w:rsidRPr="00C6768F">
        <w:t>Наши вакансии</w:t>
      </w:r>
    </w:p>
    <w:p w:rsidR="009B22CC" w:rsidRDefault="009B22CC" w:rsidP="007325E2">
      <w:pPr>
        <w:pStyle w:val="NoSpacing"/>
      </w:pPr>
    </w:p>
    <w:p w:rsidR="009B22CC" w:rsidRDefault="009B22CC" w:rsidP="00326635">
      <w:pPr>
        <w:pStyle w:val="NoSpacing"/>
      </w:pPr>
      <w:r>
        <w:rPr>
          <w:noProof/>
          <w:lang w:eastAsia="ru-RU"/>
        </w:rPr>
        <w:pict>
          <v:shape id="Picture 4" o:spid="_x0000_i1031" type="#_x0000_t75" style="width:464.25pt;height:51pt;visibility:visible">
            <v:imagedata r:id="rId22" o:title=""/>
          </v:shape>
        </w:pict>
      </w:r>
    </w:p>
    <w:p w:rsidR="009B22CC" w:rsidRPr="008C3D56" w:rsidRDefault="009B22CC" w:rsidP="00326635">
      <w:pPr>
        <w:pStyle w:val="NoSpacing"/>
        <w:rPr>
          <w:b/>
          <w:bCs/>
        </w:rPr>
      </w:pPr>
    </w:p>
    <w:p w:rsidR="009B22CC" w:rsidRPr="00BE7D46" w:rsidRDefault="009B22CC" w:rsidP="00B51345">
      <w:r w:rsidRPr="008C3D56">
        <w:rPr>
          <w:b/>
          <w:bCs/>
        </w:rPr>
        <w:t xml:space="preserve">Реализация – компонент меню главного модуля  </w:t>
      </w:r>
      <w:hyperlink r:id="rId23" w:history="1">
        <w:r w:rsidRPr="008C3D56">
          <w:rPr>
            <w:rStyle w:val="Hyperlink"/>
            <w:b/>
            <w:bCs/>
          </w:rPr>
          <w:t>http://dev.1c-bitrix.ru/api_help/main/general/menu.php</w:t>
        </w:r>
      </w:hyperlink>
      <w:r>
        <w:t xml:space="preserve"> </w:t>
      </w:r>
      <w:r w:rsidRPr="008C3D56">
        <w:rPr>
          <w:b/>
          <w:bCs/>
        </w:rPr>
        <w:t>без доработки стандартного функционала.</w:t>
      </w:r>
    </w:p>
    <w:p w:rsidR="009B22CC" w:rsidRDefault="009B22CC" w:rsidP="007E4380">
      <w:pPr>
        <w:pStyle w:val="Heading2"/>
      </w:pPr>
      <w:bookmarkStart w:id="33" w:name="_Toc328760155"/>
      <w:r>
        <w:t>Внутренние баннеры ЭТАП 1</w:t>
      </w:r>
      <w:bookmarkEnd w:id="33"/>
    </w:p>
    <w:p w:rsidR="009B22CC" w:rsidRDefault="009B22CC" w:rsidP="007E4380">
      <w:r>
        <w:t>Баннеры, рекламирующие разделы этого же сайта.  Располагаются в фиксированном месте, например, в одной из боковых колонок, на всех страницах сайта.</w:t>
      </w:r>
    </w:p>
    <w:p w:rsidR="009B22CC" w:rsidRDefault="009B22CC" w:rsidP="007E4380">
      <w:r>
        <w:t>На момент написания ТЗ известны следующие баннеры:</w:t>
      </w:r>
    </w:p>
    <w:p w:rsidR="009B22CC" w:rsidRDefault="009B22CC" w:rsidP="003E4495">
      <w:pPr>
        <w:pStyle w:val="NoSpacing"/>
        <w:numPr>
          <w:ilvl w:val="0"/>
          <w:numId w:val="12"/>
        </w:numPr>
      </w:pPr>
      <w:r>
        <w:t>Замер помещения</w:t>
      </w:r>
    </w:p>
    <w:p w:rsidR="009B22CC" w:rsidRDefault="009B22CC" w:rsidP="003E4495">
      <w:pPr>
        <w:pStyle w:val="NoSpacing"/>
        <w:numPr>
          <w:ilvl w:val="0"/>
          <w:numId w:val="12"/>
        </w:numPr>
      </w:pPr>
      <w:r>
        <w:t>Онлайн-расчет</w:t>
      </w:r>
    </w:p>
    <w:p w:rsidR="009B22CC" w:rsidRDefault="009B22CC" w:rsidP="003E4495">
      <w:pPr>
        <w:pStyle w:val="NoSpacing"/>
        <w:numPr>
          <w:ilvl w:val="0"/>
          <w:numId w:val="12"/>
        </w:numPr>
      </w:pPr>
      <w:r>
        <w:t>Построй свою кухню</w:t>
      </w:r>
    </w:p>
    <w:p w:rsidR="009B22CC" w:rsidRDefault="009B22CC" w:rsidP="003E4495">
      <w:pPr>
        <w:pStyle w:val="NoSpacing"/>
        <w:numPr>
          <w:ilvl w:val="0"/>
          <w:numId w:val="12"/>
        </w:numPr>
      </w:pPr>
      <w:r>
        <w:t>Полезные советы</w:t>
      </w:r>
    </w:p>
    <w:p w:rsidR="009B22CC" w:rsidRDefault="009B22CC" w:rsidP="00B51345">
      <w:pPr>
        <w:pStyle w:val="ListParagraph"/>
      </w:pPr>
    </w:p>
    <w:p w:rsidR="009B22CC" w:rsidRDefault="009B22CC" w:rsidP="00680732">
      <w:pPr>
        <w:pStyle w:val="ListParagraph"/>
        <w:ind w:left="0"/>
      </w:pPr>
      <w:r>
        <w:rPr>
          <w:b/>
          <w:bCs/>
        </w:rPr>
        <w:t>Реализация – компонент</w:t>
      </w:r>
      <w:r w:rsidRPr="008C3D56">
        <w:rPr>
          <w:b/>
          <w:bCs/>
        </w:rPr>
        <w:t xml:space="preserve"> включаемой области главного модуля </w:t>
      </w:r>
      <w:hyperlink r:id="rId24" w:history="1">
        <w:r w:rsidRPr="008C3D56">
          <w:rPr>
            <w:rStyle w:val="Hyperlink"/>
            <w:b/>
            <w:bCs/>
          </w:rPr>
          <w:t>http://dev.1c-bitrix.ru/api_help/main/reference/cmain/includefile.php</w:t>
        </w:r>
      </w:hyperlink>
      <w:r w:rsidRPr="008C3D56">
        <w:rPr>
          <w:b/>
          <w:bCs/>
        </w:rPr>
        <w:t xml:space="preserve"> без доработки стандартного функционала.</w:t>
      </w:r>
    </w:p>
    <w:p w:rsidR="009B22CC" w:rsidRDefault="009B22CC" w:rsidP="00C543C1">
      <w:pPr>
        <w:pStyle w:val="Heading1"/>
      </w:pPr>
      <w:bookmarkStart w:id="34" w:name="_Toc325651663"/>
      <w:bookmarkStart w:id="35" w:name="_Toc328760156"/>
      <w:r>
        <w:t>Описание страниц сайта</w:t>
      </w:r>
      <w:bookmarkEnd w:id="34"/>
      <w:bookmarkEnd w:id="35"/>
    </w:p>
    <w:p w:rsidR="009B22CC" w:rsidRDefault="009B22CC" w:rsidP="00C543C1">
      <w:pPr>
        <w:pStyle w:val="Heading2"/>
      </w:pPr>
      <w:bookmarkStart w:id="36" w:name="_Главная_страница"/>
      <w:bookmarkStart w:id="37" w:name="_Toc325651664"/>
      <w:bookmarkStart w:id="38" w:name="_Toc328760157"/>
      <w:bookmarkEnd w:id="36"/>
      <w:r>
        <w:t>Главная страница</w:t>
      </w:r>
      <w:bookmarkEnd w:id="37"/>
      <w:r>
        <w:t xml:space="preserve"> ЭТАП 1</w:t>
      </w:r>
      <w:bookmarkEnd w:id="38"/>
    </w:p>
    <w:p w:rsidR="009B22CC" w:rsidRDefault="009B22CC" w:rsidP="00C543C1">
      <w:r>
        <w:t xml:space="preserve">Главная (первая) страница является основной точкой входа на сайт. </w:t>
      </w:r>
    </w:p>
    <w:p w:rsidR="009B22CC" w:rsidRDefault="009B22CC" w:rsidP="00C543C1">
      <w:r>
        <w:t>Главная страница должна содержать следующие элементы, помимо общих:</w:t>
      </w:r>
    </w:p>
    <w:p w:rsidR="009B22CC" w:rsidRPr="00C440A4" w:rsidRDefault="009B22CC" w:rsidP="00C543C1">
      <w:pPr>
        <w:pStyle w:val="ListParagraph"/>
        <w:numPr>
          <w:ilvl w:val="0"/>
          <w:numId w:val="2"/>
        </w:numPr>
      </w:pPr>
      <w:hyperlink w:anchor="_Текстовые_блоки" w:history="1">
        <w:r w:rsidRPr="00FA2434">
          <w:rPr>
            <w:rStyle w:val="Hyperlink"/>
          </w:rPr>
          <w:t>Несколько текстовых блоков во включаемых областях</w:t>
        </w:r>
      </w:hyperlink>
    </w:p>
    <w:p w:rsidR="009B22CC" w:rsidRDefault="009B22CC" w:rsidP="00C543C1">
      <w:pPr>
        <w:pStyle w:val="ListParagraph"/>
        <w:numPr>
          <w:ilvl w:val="0"/>
          <w:numId w:val="2"/>
        </w:numPr>
      </w:pPr>
      <w:hyperlink r:id="rId25" w:anchor="_Слайдер_(" w:history="1">
        <w:r w:rsidRPr="007325E2">
          <w:rPr>
            <w:rStyle w:val="Hyperlink"/>
          </w:rPr>
          <w:t xml:space="preserve">Слайдер </w:t>
        </w:r>
        <w:r w:rsidRPr="007325E2">
          <w:rPr>
            <w:rStyle w:val="Hyperlink"/>
            <w:lang w:val="en-US"/>
          </w:rPr>
          <w:t>(</w:t>
        </w:r>
        <w:r w:rsidRPr="007325E2">
          <w:rPr>
            <w:rStyle w:val="Hyperlink"/>
          </w:rPr>
          <w:t>«Презентационный блок»</w:t>
        </w:r>
        <w:r w:rsidRPr="007325E2">
          <w:rPr>
            <w:rStyle w:val="Hyperlink"/>
            <w:lang w:val="en-US"/>
          </w:rPr>
          <w:t>)</w:t>
        </w:r>
      </w:hyperlink>
    </w:p>
    <w:p w:rsidR="009B22CC" w:rsidRDefault="009B22CC" w:rsidP="00FA2434">
      <w:pPr>
        <w:pStyle w:val="ListParagraph"/>
        <w:numPr>
          <w:ilvl w:val="0"/>
          <w:numId w:val="2"/>
        </w:numPr>
      </w:pPr>
      <w:hyperlink w:anchor="_Анонс_каталога_Legna" w:history="1">
        <w:r w:rsidRPr="00E026A0">
          <w:rPr>
            <w:rStyle w:val="Hyperlink"/>
          </w:rPr>
          <w:t xml:space="preserve">Анонс каталога </w:t>
        </w:r>
        <w:r w:rsidRPr="00E026A0">
          <w:rPr>
            <w:rStyle w:val="Hyperlink"/>
            <w:lang w:val="en-US"/>
          </w:rPr>
          <w:t>LegnaClassik</w:t>
        </w:r>
        <w:r w:rsidRPr="00E026A0">
          <w:rPr>
            <w:rStyle w:val="Hyperlink"/>
          </w:rPr>
          <w:t xml:space="preserve"> и анонс каталога </w:t>
        </w:r>
        <w:r w:rsidRPr="00E026A0">
          <w:rPr>
            <w:rStyle w:val="Hyperlink"/>
            <w:lang w:val="en-US"/>
          </w:rPr>
          <w:t>LegnaCITY</w:t>
        </w:r>
      </w:hyperlink>
    </w:p>
    <w:p w:rsidR="009B22CC" w:rsidRDefault="009B22CC" w:rsidP="00C543C1">
      <w:pPr>
        <w:pStyle w:val="ListParagraph"/>
        <w:numPr>
          <w:ilvl w:val="0"/>
          <w:numId w:val="2"/>
        </w:numPr>
      </w:pPr>
      <w:hyperlink w:anchor="_Блок_с_анонсами_1" w:history="1">
        <w:r w:rsidRPr="006714FA">
          <w:rPr>
            <w:rStyle w:val="Hyperlink"/>
          </w:rPr>
          <w:t>Блок с анонсами новостей</w:t>
        </w:r>
      </w:hyperlink>
    </w:p>
    <w:p w:rsidR="009B22CC" w:rsidRDefault="009B22CC" w:rsidP="00C543C1">
      <w:pPr>
        <w:pStyle w:val="ListParagraph"/>
        <w:numPr>
          <w:ilvl w:val="0"/>
          <w:numId w:val="2"/>
        </w:numPr>
      </w:pPr>
      <w:hyperlink w:anchor="_Блок_с_новинками" w:history="1">
        <w:r w:rsidRPr="000A1D88">
          <w:rPr>
            <w:rStyle w:val="Hyperlink"/>
          </w:rPr>
          <w:t xml:space="preserve">Блок с </w:t>
        </w:r>
        <w:r>
          <w:rPr>
            <w:rStyle w:val="Hyperlink"/>
          </w:rPr>
          <w:t>анонсами новинок</w:t>
        </w:r>
        <w:r w:rsidRPr="000A1D88">
          <w:rPr>
            <w:rStyle w:val="Hyperlink"/>
          </w:rPr>
          <w:t xml:space="preserve"> товарного каталога</w:t>
        </w:r>
      </w:hyperlink>
    </w:p>
    <w:p w:rsidR="009B22CC" w:rsidRDefault="009B22CC" w:rsidP="00C543C1">
      <w:pPr>
        <w:pStyle w:val="ListParagraph"/>
        <w:numPr>
          <w:ilvl w:val="0"/>
          <w:numId w:val="2"/>
        </w:numPr>
      </w:pPr>
      <w:hyperlink w:anchor="_Блок_с_анонсами" w:history="1">
        <w:r w:rsidRPr="00644578">
          <w:rPr>
            <w:rStyle w:val="Hyperlink"/>
          </w:rPr>
          <w:t>Блок с анонсами акций и распродаж</w:t>
        </w:r>
      </w:hyperlink>
    </w:p>
    <w:p w:rsidR="009B22CC" w:rsidRDefault="009B22CC" w:rsidP="00C543C1">
      <w:pPr>
        <w:pStyle w:val="ListParagraph"/>
        <w:numPr>
          <w:ilvl w:val="0"/>
          <w:numId w:val="2"/>
        </w:numPr>
      </w:pPr>
      <w:hyperlink r:id="rId26" w:anchor="_Блок_" w:history="1">
        <w:r w:rsidRPr="003D78E9">
          <w:rPr>
            <w:rStyle w:val="Hyperlink"/>
          </w:rPr>
          <w:t>Блок «Мы рекомендуем»</w:t>
        </w:r>
      </w:hyperlink>
    </w:p>
    <w:p w:rsidR="009B22CC" w:rsidRDefault="009B22CC" w:rsidP="00C543C1">
      <w:pPr>
        <w:pStyle w:val="Heading3"/>
        <w:rPr>
          <w:rFonts w:cs="Times New Roman"/>
        </w:rPr>
      </w:pPr>
      <w:bookmarkStart w:id="39" w:name="_Блок_с_новинками"/>
      <w:bookmarkStart w:id="40" w:name="_Слайдер___презентационный_блок__"/>
      <w:bookmarkStart w:id="41" w:name="_Текстовые_блоки"/>
      <w:bookmarkStart w:id="42" w:name="_Toc325651665"/>
      <w:bookmarkEnd w:id="39"/>
      <w:bookmarkEnd w:id="40"/>
      <w:bookmarkEnd w:id="41"/>
      <w:r w:rsidRPr="00655904">
        <w:rPr>
          <w:rFonts w:cs="Times New Roman"/>
          <w:noProof/>
          <w:lang w:eastAsia="ru-RU"/>
        </w:rPr>
        <w:pict>
          <v:shape id="Рисунок 10" o:spid="_x0000_i1032" type="#_x0000_t75" alt="ГЛАВ.bmp" style="width:447.75pt;height:702.75pt;visibility:visible">
            <v:imagedata r:id="rId27" o:title=""/>
          </v:shape>
        </w:pict>
      </w:r>
    </w:p>
    <w:p w:rsidR="009B22CC" w:rsidRDefault="009B22CC" w:rsidP="00C543C1">
      <w:pPr>
        <w:pStyle w:val="Heading3"/>
      </w:pPr>
      <w:bookmarkStart w:id="43" w:name="_Toc328760158"/>
      <w:r>
        <w:t>Текстовые блоки ЭТАП 1</w:t>
      </w:r>
      <w:bookmarkEnd w:id="43"/>
    </w:p>
    <w:p w:rsidR="009B22CC" w:rsidRDefault="009B22CC" w:rsidP="003E4495">
      <w:pPr>
        <w:pStyle w:val="ListParagraph"/>
        <w:numPr>
          <w:ilvl w:val="0"/>
          <w:numId w:val="13"/>
        </w:numPr>
      </w:pPr>
      <w:r>
        <w:t>«О компании»</w:t>
      </w:r>
    </w:p>
    <w:p w:rsidR="009B22CC" w:rsidRDefault="009B22CC" w:rsidP="003E4495">
      <w:pPr>
        <w:pStyle w:val="ListParagraph"/>
        <w:numPr>
          <w:ilvl w:val="0"/>
          <w:numId w:val="13"/>
        </w:numPr>
      </w:pPr>
      <w:r>
        <w:t>«Гарантии качества»</w:t>
      </w:r>
    </w:p>
    <w:p w:rsidR="009B22CC" w:rsidRDefault="009B22CC" w:rsidP="003E4495">
      <w:pPr>
        <w:pStyle w:val="ListParagraph"/>
        <w:numPr>
          <w:ilvl w:val="0"/>
          <w:numId w:val="13"/>
        </w:numPr>
      </w:pPr>
      <w:r>
        <w:t>«Наши преимущества»</w:t>
      </w:r>
    </w:p>
    <w:p w:rsidR="009B22CC" w:rsidRDefault="009B22CC" w:rsidP="006714FA">
      <w:r>
        <w:t>Располагаются во включенных областях. В одной области размещены и заголовок, и текст в блоке.</w:t>
      </w:r>
    </w:p>
    <w:p w:rsidR="009B22CC" w:rsidRDefault="009B22CC" w:rsidP="00B51345">
      <w:r>
        <w:rPr>
          <w:b/>
          <w:bCs/>
        </w:rPr>
        <w:t>Реализация – компонент</w:t>
      </w:r>
      <w:r w:rsidRPr="008C3D56">
        <w:rPr>
          <w:b/>
          <w:bCs/>
        </w:rPr>
        <w:t xml:space="preserve"> включаемой области главного модуля </w:t>
      </w:r>
      <w:hyperlink r:id="rId28" w:history="1">
        <w:r w:rsidRPr="008C3D56">
          <w:rPr>
            <w:rStyle w:val="Hyperlink"/>
            <w:b/>
            <w:bCs/>
          </w:rPr>
          <w:t>http://dev.1c-bitrix.ru/api_help/main/reference/cmain/includefile.php</w:t>
        </w:r>
      </w:hyperlink>
      <w:r>
        <w:t xml:space="preserve"> </w:t>
      </w:r>
      <w:r w:rsidRPr="008C3D56">
        <w:rPr>
          <w:b/>
          <w:bCs/>
        </w:rPr>
        <w:t>без доработки стандартного функционала.</w:t>
      </w:r>
    </w:p>
    <w:p w:rsidR="009B22CC" w:rsidRDefault="009B22CC" w:rsidP="00C543C1">
      <w:pPr>
        <w:pStyle w:val="Heading3"/>
      </w:pPr>
      <w:bookmarkStart w:id="44" w:name="_Toc328760159"/>
      <w:r>
        <w:t>Слайдер («презентационный блок») ЭТАП 1</w:t>
      </w:r>
      <w:bookmarkEnd w:id="44"/>
    </w:p>
    <w:p w:rsidR="009B22CC" w:rsidRDefault="009B22CC" w:rsidP="007325E2">
      <w:r>
        <w:t xml:space="preserve">В верхней части сайта расположен слайдер фотографий. Слайдер позволяет посетителям сайта просматривать рекламные предложения, а также проигрывает эти предложения в режиме </w:t>
      </w:r>
      <w:r>
        <w:rPr>
          <w:lang w:val="en-US"/>
        </w:rPr>
        <w:t>autoplay</w:t>
      </w:r>
      <w:r>
        <w:t xml:space="preserve"> с таймаутом 5 секунд. Предусмотрено два варианта слайдера.</w:t>
      </w:r>
    </w:p>
    <w:p w:rsidR="009B22CC" w:rsidRDefault="009B22CC" w:rsidP="007325E2">
      <w:r>
        <w:t xml:space="preserve">Администратор сайта вручную заводит предложения в слайдер, для главной страницы и каждой категории отдельно. </w:t>
      </w:r>
    </w:p>
    <w:p w:rsidR="009B22CC" w:rsidRDefault="009B22CC" w:rsidP="007325E2">
      <w:r>
        <w:t>Администратор сайта может указывать в свойствах разделов (категорий) и главной страницы, выводить или нет слайдер, и какого типа слайдер выводить. Содержание слайдера настраивается для каждой товарной категории отдельно, и отдельно для главной страницы. Т.о., администратор, например, имеет возможность вывести в слайдер на страницах категории  «Прихожие» одни товарные предложения, а в слайдер на страницах категории «Кухни» — другие товарные предложения.</w:t>
      </w:r>
    </w:p>
    <w:p w:rsidR="009B22CC" w:rsidRDefault="009B22CC" w:rsidP="00036047">
      <w:pPr>
        <w:pStyle w:val="Heading4"/>
      </w:pPr>
      <w:bookmarkStart w:id="45" w:name="_Слайдер_для_главной"/>
      <w:bookmarkEnd w:id="45"/>
      <w:r>
        <w:t>Описание слайдера вариант 1 («Марки»)</w:t>
      </w:r>
    </w:p>
    <w:p w:rsidR="009B22CC" w:rsidRDefault="009B22CC" w:rsidP="007325E2">
      <w:r>
        <w:t>В левой части слайдера располагаются ссылки на две марки. Текущая марка визуально выделена.</w:t>
      </w:r>
    </w:p>
    <w:p w:rsidR="009B22CC" w:rsidRDefault="009B22CC" w:rsidP="00FA2434">
      <w:r>
        <w:t>В каждой марке содержатся фотографии товара с описаниями. Одна группа может содержать до 15 предложений (где каждое предложение является парой  фото + описание).  Текущее предложение визуально выделено.</w:t>
      </w:r>
    </w:p>
    <w:p w:rsidR="009B22CC" w:rsidRDefault="009B22CC" w:rsidP="007325E2">
      <w:r>
        <w:t>В средней части слайдера показывается фотография, а в правой описание предложения. Описание предложения заводится вручную администратором сайта при добавлении предложения.</w:t>
      </w:r>
    </w:p>
    <w:p w:rsidR="009B22CC" w:rsidRDefault="009B22CC" w:rsidP="007325E2">
      <w:r>
        <w:t>Администратор сайта может создавать предложения в марках. Администратору необходимо соблюдать требования к размеру текстов и фото в слайдере для соблюдения художественной целостности композиции. Требования будут определены  после создания дизайн-макета.</w:t>
      </w:r>
    </w:p>
    <w:p w:rsidR="009B22CC" w:rsidRDefault="009B22CC" w:rsidP="007325E2">
      <w:r>
        <w:rPr>
          <w:noProof/>
          <w:lang w:eastAsia="ru-RU"/>
        </w:rPr>
        <w:pict>
          <v:shape id="_x0000_i1033" type="#_x0000_t75" style="width:465pt;height:177.75pt;visibility:visible">
            <v:imagedata r:id="rId29" o:title=""/>
          </v:shape>
        </w:pict>
      </w:r>
    </w:p>
    <w:p w:rsidR="009B22CC" w:rsidRDefault="009B22CC" w:rsidP="00C16D28">
      <w:pPr>
        <w:pStyle w:val="Heading4"/>
      </w:pPr>
      <w:bookmarkStart w:id="46" w:name="_Слайдер_для_страниц"/>
      <w:bookmarkStart w:id="47" w:name="_Анонс_каталога_Legna"/>
      <w:bookmarkEnd w:id="46"/>
      <w:bookmarkEnd w:id="47"/>
      <w:r>
        <w:t>Описание слайдера вариант 2 («Лента»)</w:t>
      </w:r>
    </w:p>
    <w:p w:rsidR="009B22CC" w:rsidRDefault="009B22CC" w:rsidP="00C16D28">
      <w:r>
        <w:t>Слайдер содержит заголовок (задается администратором) и список фотографий с подписями. И фотография и подпись являются ссылкой на страницу товара.</w:t>
      </w:r>
    </w:p>
    <w:p w:rsidR="009B22CC" w:rsidRDefault="009B22CC" w:rsidP="00C16D28">
      <w:r>
        <w:t>Список фотографий оформлен в ленту.</w:t>
      </w:r>
    </w:p>
    <w:p w:rsidR="009B22CC" w:rsidRPr="00C16D28" w:rsidRDefault="009B22CC" w:rsidP="00C16D28">
      <w:r>
        <w:t>При необходимости появляются стрелки для пролистывания ленты фотографий.</w:t>
      </w:r>
    </w:p>
    <w:p w:rsidR="009B22CC" w:rsidRDefault="009B22CC" w:rsidP="00C543C1">
      <w:pPr>
        <w:pStyle w:val="Heading3"/>
        <w:rPr>
          <w:rFonts w:cs="Times New Roman"/>
        </w:rPr>
      </w:pPr>
      <w:r w:rsidRPr="00655904">
        <w:rPr>
          <w:rFonts w:cs="Times New Roman"/>
          <w:b w:val="0"/>
          <w:bCs w:val="0"/>
          <w:noProof/>
          <w:lang w:eastAsia="ru-RU"/>
        </w:rPr>
        <w:pict>
          <v:shape id="Picture 37" o:spid="_x0000_i1034" type="#_x0000_t75" style="width:462.75pt;height:93pt;visibility:visible">
            <v:imagedata r:id="rId30" o:title=""/>
          </v:shape>
        </w:pict>
      </w:r>
    </w:p>
    <w:p w:rsidR="009B22CC" w:rsidRDefault="009B22CC" w:rsidP="00C033FA"/>
    <w:p w:rsidR="009B22CC" w:rsidRPr="00BE615D" w:rsidRDefault="009B22CC" w:rsidP="00680732">
      <w:pPr>
        <w:pStyle w:val="NoSpacing"/>
        <w:rPr>
          <w:b/>
          <w:bCs/>
        </w:rPr>
      </w:pPr>
      <w:r w:rsidRPr="00680732">
        <w:rPr>
          <w:b/>
          <w:bCs/>
        </w:rPr>
        <w:t xml:space="preserve">Реализация – </w:t>
      </w:r>
      <w:r w:rsidRPr="00680732">
        <w:rPr>
          <w:b/>
          <w:bCs/>
          <w:lang w:val="en-US"/>
        </w:rPr>
        <w:t>APIBitrixFramework</w:t>
      </w:r>
      <w:r w:rsidRPr="00680732">
        <w:rPr>
          <w:b/>
          <w:bCs/>
        </w:rPr>
        <w:t xml:space="preserve"> и модуль </w:t>
      </w:r>
      <w:r w:rsidRPr="00BE615D">
        <w:rPr>
          <w:b/>
          <w:bCs/>
        </w:rPr>
        <w:t xml:space="preserve"> </w:t>
      </w:r>
      <w:r>
        <w:rPr>
          <w:b/>
          <w:bCs/>
        </w:rPr>
        <w:t>«Инфоблоки»</w:t>
      </w:r>
    </w:p>
    <w:p w:rsidR="009B22CC" w:rsidRPr="00C033FA" w:rsidRDefault="009B22CC" w:rsidP="00680732">
      <w:pPr>
        <w:pStyle w:val="NoSpacing"/>
      </w:pPr>
      <w:hyperlink r:id="rId31" w:history="1">
        <w:r w:rsidRPr="00680732">
          <w:rPr>
            <w:rStyle w:val="Hyperlink"/>
            <w:b/>
            <w:bCs/>
          </w:rPr>
          <w:t>http://dev.1c-bitrix.ru/learning/course/index.php?COURSE_ID=35&amp;CHAPTER_ID=666</w:t>
        </w:r>
      </w:hyperlink>
      <w:r>
        <w:rPr>
          <w:b/>
          <w:bCs/>
        </w:rPr>
        <w:t>.</w:t>
      </w:r>
    </w:p>
    <w:p w:rsidR="009B22CC" w:rsidRPr="00633DF0" w:rsidRDefault="009B22CC" w:rsidP="00C543C1">
      <w:pPr>
        <w:pStyle w:val="Heading3"/>
        <w:rPr>
          <w:rFonts w:cs="Times New Roman"/>
        </w:rPr>
      </w:pPr>
      <w:bookmarkStart w:id="48" w:name="_Toc328760160"/>
      <w:r>
        <w:t xml:space="preserve">Анонс каталога марки </w:t>
      </w:r>
      <w:r w:rsidRPr="00FA2434">
        <w:rPr>
          <w:lang w:val="en-US"/>
        </w:rPr>
        <w:t>Legna</w:t>
      </w:r>
      <w:r>
        <w:t xml:space="preserve"> </w:t>
      </w:r>
      <w:r w:rsidRPr="00FA2434">
        <w:rPr>
          <w:lang w:val="en-US"/>
        </w:rPr>
        <w:t>Classik</w:t>
      </w:r>
      <w:r>
        <w:t xml:space="preserve"> и анонс каталога марки </w:t>
      </w:r>
      <w:r w:rsidRPr="00FA2434">
        <w:rPr>
          <w:lang w:val="en-US"/>
        </w:rPr>
        <w:t>Legna</w:t>
      </w:r>
      <w:r>
        <w:t xml:space="preserve"> </w:t>
      </w:r>
      <w:r w:rsidRPr="00FA2434">
        <w:rPr>
          <w:lang w:val="en-US"/>
        </w:rPr>
        <w:t>CITY</w:t>
      </w:r>
      <w:r>
        <w:t xml:space="preserve"> ЭТАП 1</w:t>
      </w:r>
      <w:bookmarkEnd w:id="48"/>
    </w:p>
    <w:p w:rsidR="009B22CC" w:rsidRDefault="009B22CC" w:rsidP="00E026A0">
      <w:r>
        <w:t>Блок с анонсом товарного каталога марки содержит:</w:t>
      </w:r>
    </w:p>
    <w:p w:rsidR="009B22CC" w:rsidRDefault="009B22CC" w:rsidP="003E4495">
      <w:pPr>
        <w:pStyle w:val="ListParagraph"/>
        <w:numPr>
          <w:ilvl w:val="0"/>
          <w:numId w:val="13"/>
        </w:numPr>
      </w:pPr>
      <w:r>
        <w:t>Логотип марки</w:t>
      </w:r>
    </w:p>
    <w:p w:rsidR="009B22CC" w:rsidRDefault="009B22CC" w:rsidP="003E4495">
      <w:pPr>
        <w:pStyle w:val="ListParagraph"/>
        <w:numPr>
          <w:ilvl w:val="0"/>
          <w:numId w:val="13"/>
        </w:numPr>
      </w:pPr>
      <w:r>
        <w:t>Название марки</w:t>
      </w:r>
    </w:p>
    <w:p w:rsidR="009B22CC" w:rsidRDefault="009B22CC" w:rsidP="003E4495">
      <w:pPr>
        <w:pStyle w:val="ListParagraph"/>
        <w:numPr>
          <w:ilvl w:val="0"/>
          <w:numId w:val="13"/>
        </w:numPr>
      </w:pPr>
      <w:r>
        <w:t>Краткое текстовое описание марки (опционально)</w:t>
      </w:r>
    </w:p>
    <w:p w:rsidR="009B22CC" w:rsidRDefault="009B22CC" w:rsidP="003E4495">
      <w:pPr>
        <w:pStyle w:val="ListParagraph"/>
        <w:numPr>
          <w:ilvl w:val="0"/>
          <w:numId w:val="13"/>
        </w:numPr>
      </w:pPr>
      <w:r>
        <w:t>Ссылки на основные товарные категории марки</w:t>
      </w:r>
    </w:p>
    <w:p w:rsidR="009B22CC" w:rsidRDefault="009B22CC" w:rsidP="00E026A0">
      <w:r>
        <w:rPr>
          <w:noProof/>
          <w:lang w:eastAsia="ru-RU"/>
        </w:rPr>
        <w:pict>
          <v:shape id="_x0000_i1035" type="#_x0000_t75" style="width:464.25pt;height:158.25pt;visibility:visible">
            <v:imagedata r:id="rId32" o:title=""/>
          </v:shape>
        </w:pict>
      </w:r>
    </w:p>
    <w:p w:rsidR="009B22CC" w:rsidRDefault="009B22CC" w:rsidP="00E026A0">
      <w:r>
        <w:t>Информация  в блоках должна обновляться вручную.</w:t>
      </w:r>
    </w:p>
    <w:p w:rsidR="009B22CC" w:rsidRPr="00680732" w:rsidRDefault="009B22CC" w:rsidP="00E026A0">
      <w:pPr>
        <w:rPr>
          <w:b/>
          <w:bCs/>
        </w:rPr>
      </w:pPr>
      <w:r w:rsidRPr="00680732">
        <w:rPr>
          <w:b/>
          <w:bCs/>
        </w:rPr>
        <w:t xml:space="preserve">Реализация — компонент каталога модуля торговый каталог </w:t>
      </w:r>
      <w:hyperlink r:id="rId33" w:history="1">
        <w:r w:rsidRPr="00680732">
          <w:rPr>
            <w:rStyle w:val="Hyperlink"/>
            <w:b/>
            <w:bCs/>
          </w:rPr>
          <w:t>http://dev.1c-bitrix.ru/user_help/content/iblock/components_2/catalog/catalog_section_list.php</w:t>
        </w:r>
      </w:hyperlink>
      <w:r w:rsidRPr="00680732">
        <w:rPr>
          <w:b/>
          <w:bCs/>
        </w:rPr>
        <w:t xml:space="preserve"> без доработки стандартного функционала.</w:t>
      </w:r>
    </w:p>
    <w:p w:rsidR="009B22CC" w:rsidRDefault="009B22CC" w:rsidP="00C543C1">
      <w:pPr>
        <w:pStyle w:val="Heading3"/>
      </w:pPr>
      <w:bookmarkStart w:id="49" w:name="_Блок_с_анонсами_1"/>
      <w:bookmarkStart w:id="50" w:name="_Toc328760161"/>
      <w:bookmarkEnd w:id="49"/>
      <w:r>
        <w:t>Блок с анонсами новостей ЭТАП 1</w:t>
      </w:r>
      <w:bookmarkEnd w:id="50"/>
    </w:p>
    <w:p w:rsidR="009B22CC" w:rsidRDefault="009B22CC" w:rsidP="00E447F7">
      <w:r>
        <w:t>На первой странице сайта автоматически выводятся анонсы 3 последних новостей.</w:t>
      </w:r>
    </w:p>
    <w:p w:rsidR="009B22CC" w:rsidRDefault="009B22CC" w:rsidP="00E447F7">
      <w:r>
        <w:t>Каждая новость в блоке представлена</w:t>
      </w:r>
    </w:p>
    <w:p w:rsidR="009B22CC" w:rsidRDefault="009B22CC" w:rsidP="003E4495">
      <w:pPr>
        <w:pStyle w:val="ListParagraph"/>
        <w:numPr>
          <w:ilvl w:val="0"/>
          <w:numId w:val="25"/>
        </w:numPr>
      </w:pPr>
      <w:r>
        <w:t xml:space="preserve">Датой публикации </w:t>
      </w:r>
    </w:p>
    <w:p w:rsidR="009B22CC" w:rsidRDefault="009B22CC" w:rsidP="003E4495">
      <w:pPr>
        <w:pStyle w:val="ListParagraph"/>
        <w:numPr>
          <w:ilvl w:val="0"/>
          <w:numId w:val="25"/>
        </w:numPr>
      </w:pPr>
      <w:r>
        <w:t>Заголовком</w:t>
      </w:r>
    </w:p>
    <w:p w:rsidR="009B22CC" w:rsidRDefault="009B22CC" w:rsidP="003E4495">
      <w:pPr>
        <w:pStyle w:val="ListParagraph"/>
        <w:numPr>
          <w:ilvl w:val="0"/>
          <w:numId w:val="25"/>
        </w:numPr>
      </w:pPr>
      <w:r>
        <w:t>Анонсом</w:t>
      </w:r>
    </w:p>
    <w:p w:rsidR="009B22CC" w:rsidRDefault="009B22CC" w:rsidP="003E4495">
      <w:pPr>
        <w:pStyle w:val="ListParagraph"/>
        <w:numPr>
          <w:ilvl w:val="0"/>
          <w:numId w:val="25"/>
        </w:numPr>
      </w:pPr>
      <w:r>
        <w:t>Иллюстрацией (опционально)</w:t>
      </w:r>
    </w:p>
    <w:p w:rsidR="009B22CC" w:rsidRDefault="009B22CC" w:rsidP="00E447F7">
      <w:r>
        <w:t>Заголовок новости является ссылкой на полный текст новости.</w:t>
      </w:r>
    </w:p>
    <w:p w:rsidR="009B22CC" w:rsidRDefault="009B22CC" w:rsidP="00E447F7">
      <w:r>
        <w:t>Иллюстрация представляет собой фиксированных размеров изображение, располагающееся в фиксированном месте блока с новостью. Иллюстрация опциональна.</w:t>
      </w:r>
    </w:p>
    <w:p w:rsidR="009B22CC" w:rsidRDefault="009B22CC" w:rsidP="00E447F7">
      <w:r>
        <w:rPr>
          <w:noProof/>
          <w:lang w:eastAsia="ru-RU"/>
        </w:rPr>
        <w:pict>
          <v:shape id="_x0000_i1036" type="#_x0000_t75" style="width:154.5pt;height:370.5pt;visibility:visible">
            <v:imagedata r:id="rId34" o:title=""/>
          </v:shape>
        </w:pict>
      </w:r>
    </w:p>
    <w:p w:rsidR="009B22CC" w:rsidRPr="00680732" w:rsidRDefault="009B22CC" w:rsidP="00E447F7">
      <w:pPr>
        <w:rPr>
          <w:b/>
          <w:bCs/>
        </w:rPr>
      </w:pPr>
      <w:r w:rsidRPr="00680732">
        <w:rPr>
          <w:b/>
          <w:bCs/>
        </w:rPr>
        <w:t xml:space="preserve">Реализация – компонент список новостей </w:t>
      </w:r>
      <w:hyperlink r:id="rId35" w:history="1">
        <w:r w:rsidRPr="00680732">
          <w:rPr>
            <w:rStyle w:val="Hyperlink"/>
            <w:b/>
            <w:bCs/>
          </w:rPr>
          <w:t>http://dev.1c-bitrix.ru/intranet_help/content/iblock/components_2/news/news_list.php</w:t>
        </w:r>
      </w:hyperlink>
      <w:r w:rsidRPr="00680732">
        <w:rPr>
          <w:b/>
          <w:bCs/>
        </w:rPr>
        <w:t xml:space="preserve"> без доработки стандартного функционала.</w:t>
      </w:r>
    </w:p>
    <w:p w:rsidR="009B22CC" w:rsidRDefault="009B22CC" w:rsidP="00C543C1">
      <w:pPr>
        <w:pStyle w:val="Heading3"/>
      </w:pPr>
      <w:bookmarkStart w:id="51" w:name="_Toc328760162"/>
      <w:r>
        <w:t>Блок с новинками товарного каталога</w:t>
      </w:r>
      <w:bookmarkEnd w:id="42"/>
      <w:r>
        <w:t xml:space="preserve"> ЭТАП 1</w:t>
      </w:r>
      <w:bookmarkEnd w:id="51"/>
    </w:p>
    <w:p w:rsidR="009B22CC" w:rsidRDefault="009B22CC" w:rsidP="002D21D6">
      <w:bookmarkStart w:id="52" w:name="_Hlk326438331"/>
      <w:r>
        <w:t xml:space="preserve">Представляет собой фрагмент товарного каталога, отсортированного по свойству «Новинка». Фрагмент может содержать от 1 до 8 единиц  товара. </w:t>
      </w:r>
    </w:p>
    <w:p w:rsidR="009B22CC" w:rsidRDefault="009B22CC" w:rsidP="002D21D6">
      <w:r>
        <w:t>Каждая единица товара представлена:</w:t>
      </w:r>
    </w:p>
    <w:p w:rsidR="009B22CC" w:rsidRDefault="009B22CC" w:rsidP="000A1D88">
      <w:pPr>
        <w:pStyle w:val="ListParagraph"/>
        <w:numPr>
          <w:ilvl w:val="0"/>
          <w:numId w:val="3"/>
        </w:numPr>
      </w:pPr>
      <w:r>
        <w:t>Названием (является ссылкой на детальную страницу товара)</w:t>
      </w:r>
    </w:p>
    <w:p w:rsidR="009B22CC" w:rsidRDefault="009B22CC" w:rsidP="000A1D88">
      <w:pPr>
        <w:pStyle w:val="ListParagraph"/>
        <w:numPr>
          <w:ilvl w:val="0"/>
          <w:numId w:val="3"/>
        </w:numPr>
      </w:pPr>
      <w:r>
        <w:t>Текстовым анонсом</w:t>
      </w:r>
    </w:p>
    <w:p w:rsidR="009B22CC" w:rsidRPr="00997CA8" w:rsidRDefault="009B22CC" w:rsidP="000A1D88">
      <w:pPr>
        <w:pStyle w:val="ListParagraph"/>
        <w:numPr>
          <w:ilvl w:val="0"/>
          <w:numId w:val="3"/>
        </w:numPr>
      </w:pPr>
      <w:r w:rsidRPr="00997CA8">
        <w:t>Ценой (только в тех товарах, где она указана)</w:t>
      </w:r>
    </w:p>
    <w:p w:rsidR="009B22CC" w:rsidRDefault="009B22CC" w:rsidP="000A1D88">
      <w:pPr>
        <w:pStyle w:val="ListParagraph"/>
        <w:numPr>
          <w:ilvl w:val="0"/>
          <w:numId w:val="3"/>
        </w:numPr>
      </w:pPr>
      <w:r>
        <w:t>Иллюстрацией</w:t>
      </w:r>
    </w:p>
    <w:p w:rsidR="009B22CC" w:rsidRPr="00680732" w:rsidRDefault="009B22CC" w:rsidP="00CD1138">
      <w:pPr>
        <w:rPr>
          <w:b/>
          <w:bCs/>
        </w:rPr>
      </w:pPr>
      <w:r w:rsidRPr="00680732">
        <w:rPr>
          <w:b/>
          <w:bCs/>
        </w:rPr>
        <w:t>Реализация – компонент</w:t>
      </w:r>
      <w:r>
        <w:rPr>
          <w:b/>
          <w:bCs/>
        </w:rPr>
        <w:t xml:space="preserve"> «</w:t>
      </w:r>
      <w:r w:rsidRPr="00680732">
        <w:rPr>
          <w:b/>
          <w:bCs/>
        </w:rPr>
        <w:t>топ каталога</w:t>
      </w:r>
      <w:r>
        <w:rPr>
          <w:b/>
          <w:bCs/>
        </w:rPr>
        <w:t>»</w:t>
      </w:r>
      <w:r w:rsidRPr="00680732">
        <w:rPr>
          <w:b/>
          <w:bCs/>
        </w:rPr>
        <w:t xml:space="preserve"> модуля торговый</w:t>
      </w:r>
      <w:r>
        <w:rPr>
          <w:b/>
          <w:bCs/>
        </w:rPr>
        <w:t xml:space="preserve"> каталог</w:t>
      </w:r>
      <w:r w:rsidRPr="00680732">
        <w:rPr>
          <w:b/>
          <w:bCs/>
        </w:rPr>
        <w:t xml:space="preserve"> </w:t>
      </w:r>
      <w:hyperlink r:id="rId36" w:history="1">
        <w:r w:rsidRPr="00680732">
          <w:rPr>
            <w:rStyle w:val="Hyperlink"/>
            <w:b/>
            <w:bCs/>
          </w:rPr>
          <w:t>http://dev.1c-bitrix.ru/user_help/content/iblock/components_2/catalog/catalog_top.php</w:t>
        </w:r>
      </w:hyperlink>
      <w:r>
        <w:rPr>
          <w:b/>
          <w:bCs/>
        </w:rPr>
        <w:t xml:space="preserve"> </w:t>
      </w:r>
      <w:r w:rsidRPr="008C3D56">
        <w:rPr>
          <w:b/>
          <w:bCs/>
        </w:rPr>
        <w:t>без доработки стандартного функционала.</w:t>
      </w:r>
    </w:p>
    <w:p w:rsidR="009B22CC" w:rsidRDefault="009B22CC" w:rsidP="000A1D88">
      <w:pPr>
        <w:pStyle w:val="Heading3"/>
      </w:pPr>
      <w:bookmarkStart w:id="53" w:name="_Блок_с_анонсами"/>
      <w:bookmarkStart w:id="54" w:name="_Toc325651666"/>
      <w:bookmarkStart w:id="55" w:name="_Toc328760163"/>
      <w:bookmarkEnd w:id="52"/>
      <w:bookmarkEnd w:id="53"/>
      <w:r>
        <w:t xml:space="preserve">Блок с анонсами </w:t>
      </w:r>
      <w:bookmarkEnd w:id="54"/>
      <w:r>
        <w:t>акций и распродаж ЭТАП 1</w:t>
      </w:r>
      <w:bookmarkEnd w:id="55"/>
    </w:p>
    <w:p w:rsidR="009B22CC" w:rsidRDefault="009B22CC" w:rsidP="00997CA8">
      <w:r>
        <w:t>Представляет собой блок с анонсами акций и распродаж. Каждый анонс в блоке представлен</w:t>
      </w:r>
    </w:p>
    <w:p w:rsidR="009B22CC" w:rsidRDefault="009B22CC" w:rsidP="003E4495">
      <w:pPr>
        <w:pStyle w:val="ListParagraph"/>
        <w:numPr>
          <w:ilvl w:val="0"/>
          <w:numId w:val="26"/>
        </w:numPr>
      </w:pPr>
      <w:r>
        <w:t xml:space="preserve">Датой публикации </w:t>
      </w:r>
    </w:p>
    <w:p w:rsidR="009B22CC" w:rsidRDefault="009B22CC" w:rsidP="003E4495">
      <w:pPr>
        <w:pStyle w:val="ListParagraph"/>
        <w:numPr>
          <w:ilvl w:val="0"/>
          <w:numId w:val="26"/>
        </w:numPr>
      </w:pPr>
      <w:r>
        <w:t>Заголовком</w:t>
      </w:r>
    </w:p>
    <w:p w:rsidR="009B22CC" w:rsidRDefault="009B22CC" w:rsidP="003E4495">
      <w:pPr>
        <w:pStyle w:val="ListParagraph"/>
        <w:numPr>
          <w:ilvl w:val="0"/>
          <w:numId w:val="26"/>
        </w:numPr>
      </w:pPr>
      <w:r>
        <w:t>Анонсом (кратким текстом)</w:t>
      </w:r>
    </w:p>
    <w:p w:rsidR="009B22CC" w:rsidRDefault="009B22CC" w:rsidP="003E4495">
      <w:pPr>
        <w:pStyle w:val="ListParagraph"/>
        <w:numPr>
          <w:ilvl w:val="0"/>
          <w:numId w:val="26"/>
        </w:numPr>
      </w:pPr>
      <w:r>
        <w:t>Иллюстрацией (опционально)</w:t>
      </w:r>
    </w:p>
    <w:p w:rsidR="009B22CC" w:rsidRPr="00043F63" w:rsidRDefault="009B22CC" w:rsidP="00997CA8">
      <w:r>
        <w:t>Заголовок является ссылкой на полный текст.</w:t>
      </w:r>
    </w:p>
    <w:p w:rsidR="009B22CC" w:rsidRPr="00D45766" w:rsidRDefault="009B22CC" w:rsidP="00997CA8">
      <w:r>
        <w:t>В блоке может быть одновременно до 6 элементов.</w:t>
      </w:r>
    </w:p>
    <w:p w:rsidR="009B22CC" w:rsidRDefault="009B22CC" w:rsidP="00997CA8">
      <w:r>
        <w:rPr>
          <w:noProof/>
          <w:lang w:eastAsia="ru-RU"/>
        </w:rPr>
        <w:pict>
          <v:shape id="Picture 7" o:spid="_x0000_i1037" type="#_x0000_t75" style="width:183pt;height:203.25pt;visibility:visible">
            <v:imagedata r:id="rId37" o:title=""/>
          </v:shape>
        </w:pict>
      </w:r>
    </w:p>
    <w:p w:rsidR="009B22CC" w:rsidRPr="00164B80" w:rsidRDefault="009B22CC" w:rsidP="00CD1138">
      <w:pPr>
        <w:rPr>
          <w:b/>
          <w:bCs/>
        </w:rPr>
      </w:pPr>
      <w:r w:rsidRPr="00164B80">
        <w:rPr>
          <w:b/>
          <w:bCs/>
        </w:rPr>
        <w:t xml:space="preserve">Реализация – компонент список новостей </w:t>
      </w:r>
      <w:hyperlink r:id="rId38" w:history="1">
        <w:r w:rsidRPr="00164B80">
          <w:rPr>
            <w:rStyle w:val="Hyperlink"/>
            <w:b/>
            <w:bCs/>
          </w:rPr>
          <w:t>http://dev.1c-bitrix.ru/intranet_help/content/iblock/components_2/news/news_list.php</w:t>
        </w:r>
      </w:hyperlink>
      <w:r w:rsidRPr="00164B80">
        <w:rPr>
          <w:b/>
          <w:bCs/>
        </w:rPr>
        <w:t xml:space="preserve"> без доработки стандартного функционала.</w:t>
      </w:r>
    </w:p>
    <w:p w:rsidR="009B22CC" w:rsidRDefault="009B22CC" w:rsidP="00A47AC7">
      <w:pPr>
        <w:pStyle w:val="Heading3"/>
      </w:pPr>
      <w:bookmarkStart w:id="56" w:name="_Товарный_каталог"/>
      <w:bookmarkStart w:id="57" w:name="_Блок__Мы_рекомендуем_"/>
      <w:bookmarkStart w:id="58" w:name="_Toc328760164"/>
      <w:bookmarkStart w:id="59" w:name="_Toc325651667"/>
      <w:bookmarkEnd w:id="56"/>
      <w:bookmarkEnd w:id="57"/>
      <w:r>
        <w:t>Блок «Мы рекомендуем» ЭТАП 1</w:t>
      </w:r>
      <w:bookmarkEnd w:id="58"/>
    </w:p>
    <w:p w:rsidR="009B22CC" w:rsidRDefault="009B22CC" w:rsidP="00A47AC7">
      <w:r>
        <w:t>Блок, в который выводятся элементы товарного каталога, у которых указано свойство «Выводить на главной». Представляет собой фрагмент товарного каталога со стандартным оформлением.</w:t>
      </w:r>
    </w:p>
    <w:p w:rsidR="009B22CC" w:rsidRDefault="009B22CC" w:rsidP="00A47AC7">
      <w:r>
        <w:rPr>
          <w:noProof/>
          <w:lang w:eastAsia="ru-RU"/>
        </w:rPr>
        <w:pict>
          <v:shape id="_x0000_i1038" type="#_x0000_t75" style="width:462pt;height:249.75pt;visibility:visible">
            <v:imagedata r:id="rId39" o:title=""/>
          </v:shape>
        </w:pict>
      </w:r>
    </w:p>
    <w:p w:rsidR="009B22CC" w:rsidRPr="00164B80" w:rsidRDefault="009B22CC" w:rsidP="00CD1138">
      <w:pPr>
        <w:rPr>
          <w:b/>
          <w:bCs/>
        </w:rPr>
      </w:pPr>
      <w:r w:rsidRPr="00164B80">
        <w:rPr>
          <w:b/>
          <w:bCs/>
        </w:rPr>
        <w:t xml:space="preserve">Реализация – </w:t>
      </w:r>
      <w:r w:rsidRPr="00164B80">
        <w:rPr>
          <w:b/>
          <w:bCs/>
          <w:lang w:val="en-US"/>
        </w:rPr>
        <w:t>APIBitrixFramework</w:t>
      </w:r>
      <w:r w:rsidRPr="00164B80">
        <w:rPr>
          <w:b/>
          <w:bCs/>
        </w:rPr>
        <w:t xml:space="preserve"> модуля торговый каталог </w:t>
      </w:r>
      <w:hyperlink r:id="rId40" w:history="1">
        <w:r w:rsidRPr="00164B80">
          <w:rPr>
            <w:rStyle w:val="Hyperlink"/>
            <w:b/>
            <w:bCs/>
          </w:rPr>
          <w:t>http://dev.1c-bitrix.ru/user_help/content/iblock/components_2/catalog/catalog.php</w:t>
        </w:r>
      </w:hyperlink>
      <w:r w:rsidRPr="00164B80">
        <w:rPr>
          <w:b/>
          <w:bCs/>
        </w:rPr>
        <w:t xml:space="preserve"> без доработки стандартного функционала.</w:t>
      </w:r>
    </w:p>
    <w:p w:rsidR="009B22CC" w:rsidRDefault="009B22CC" w:rsidP="00D14356">
      <w:pPr>
        <w:pStyle w:val="Heading2"/>
      </w:pPr>
      <w:bookmarkStart w:id="60" w:name="_Toc328760165"/>
      <w:r>
        <w:t>Товарный каталог</w:t>
      </w:r>
      <w:bookmarkEnd w:id="59"/>
      <w:bookmarkEnd w:id="60"/>
    </w:p>
    <w:p w:rsidR="009B22CC" w:rsidRDefault="009B22CC" w:rsidP="00C53999">
      <w:pPr>
        <w:pStyle w:val="Heading3"/>
      </w:pPr>
      <w:bookmarkStart w:id="61" w:name="_Toc328760166"/>
      <w:r>
        <w:t>Общая информация</w:t>
      </w:r>
      <w:bookmarkEnd w:id="61"/>
    </w:p>
    <w:p w:rsidR="009B22CC" w:rsidRDefault="009B22CC" w:rsidP="00C53999">
      <w:r>
        <w:t>На всех страницах товарного каталога предусмотрена возможность добавлять тексты.</w:t>
      </w:r>
    </w:p>
    <w:p w:rsidR="009B22CC" w:rsidRDefault="009B22CC" w:rsidP="00C53999">
      <w:r>
        <w:t>Товары в товарный каталог добавляются вручную, однако следует предусмотреть возможность в будущем доработать управление товарами через выгрузки из «1С».</w:t>
      </w:r>
    </w:p>
    <w:p w:rsidR="009B22CC" w:rsidRDefault="009B22CC" w:rsidP="00E16136">
      <w:pPr>
        <w:pStyle w:val="Heading3"/>
      </w:pPr>
      <w:bookmarkStart w:id="62" w:name="_Toc328760167"/>
      <w:r>
        <w:t>Свойства «акция», «новинка», «распродажа» ЭТАП 1</w:t>
      </w:r>
      <w:bookmarkEnd w:id="62"/>
    </w:p>
    <w:p w:rsidR="009B22CC" w:rsidRDefault="009B22CC" w:rsidP="006F490F">
      <w:r>
        <w:t>У товара может быть выставлено свойство «акция», «новинка» или «распродажа».</w:t>
      </w:r>
    </w:p>
    <w:p w:rsidR="009B22CC" w:rsidRPr="00015EFA" w:rsidRDefault="009B22CC" w:rsidP="006F490F">
      <w:pPr>
        <w:rPr>
          <w:b/>
          <w:bCs/>
          <w:color w:val="FF0000"/>
        </w:rPr>
      </w:pPr>
      <w:r>
        <w:t xml:space="preserve">«Новинка» </w:t>
      </w:r>
      <w:r w:rsidRPr="00680732">
        <w:rPr>
          <w:b/>
          <w:bCs/>
        </w:rPr>
        <w:t>выставляется только вручную.</w:t>
      </w:r>
      <w:r>
        <w:t xml:space="preserve"> Свойство действует один месяц, после чего снимается с товара автоматически.</w:t>
      </w:r>
      <w:r w:rsidRPr="00015EFA">
        <w:rPr>
          <w:b/>
          <w:bCs/>
        </w:rPr>
        <w:t xml:space="preserve"> </w:t>
      </w:r>
    </w:p>
    <w:p w:rsidR="009B22CC" w:rsidRDefault="009B22CC" w:rsidP="006F490F">
      <w:r w:rsidRPr="00B068A4">
        <w:t>Свойства «акция» и «распродажа» также указывает администратор в карточке товара.</w:t>
      </w:r>
    </w:p>
    <w:p w:rsidR="009B22CC" w:rsidRDefault="009B22CC" w:rsidP="006F490F">
      <w:r>
        <w:t>Указание на соотв. свойство выводится в списке товара и на детальной странице товара, рядом с названием товара: «Новинка», «Скидка!», «Распродажа!».</w:t>
      </w:r>
    </w:p>
    <w:p w:rsidR="009B22CC" w:rsidRDefault="009B22CC" w:rsidP="006F490F">
      <w:r>
        <w:rPr>
          <w:noProof/>
          <w:lang w:eastAsia="ru-RU"/>
        </w:rPr>
        <w:pict>
          <v:shape id="Picture 25" o:spid="_x0000_i1039" type="#_x0000_t75" style="width:349.5pt;height:132.75pt;visibility:visible">
            <v:imagedata r:id="rId41" o:title=""/>
          </v:shape>
        </w:pict>
      </w:r>
    </w:p>
    <w:p w:rsidR="009B22CC" w:rsidRPr="00164B80" w:rsidRDefault="009B22CC" w:rsidP="006F490F">
      <w:pPr>
        <w:rPr>
          <w:b/>
          <w:bCs/>
        </w:rPr>
      </w:pPr>
      <w:r w:rsidRPr="00164B80">
        <w:rPr>
          <w:b/>
          <w:bCs/>
        </w:rPr>
        <w:t xml:space="preserve">Реализация – </w:t>
      </w:r>
      <w:r w:rsidRPr="00164B80">
        <w:rPr>
          <w:b/>
          <w:bCs/>
          <w:lang w:val="en-US"/>
        </w:rPr>
        <w:t>APIBitrixFramework</w:t>
      </w:r>
      <w:r w:rsidRPr="00164B80">
        <w:rPr>
          <w:b/>
          <w:bCs/>
        </w:rPr>
        <w:t xml:space="preserve"> </w:t>
      </w:r>
      <w:hyperlink r:id="rId42" w:history="1">
        <w:r w:rsidRPr="00164B80">
          <w:rPr>
            <w:rStyle w:val="Hyperlink"/>
            <w:b/>
            <w:bCs/>
          </w:rPr>
          <w:t>http://dev.1c-bitrix.ru/api_help/</w:t>
        </w:r>
      </w:hyperlink>
    </w:p>
    <w:p w:rsidR="009B22CC" w:rsidRDefault="009B22CC" w:rsidP="00015EFA">
      <w:pPr>
        <w:pStyle w:val="Heading3"/>
      </w:pPr>
      <w:bookmarkStart w:id="63" w:name="_Toc328760168"/>
      <w:r>
        <w:t>Свойство «выводить на главной странице» ЭТАП 1</w:t>
      </w:r>
      <w:bookmarkEnd w:id="63"/>
    </w:p>
    <w:p w:rsidR="009B22CC" w:rsidRDefault="009B22CC" w:rsidP="00015EFA">
      <w:r w:rsidRPr="00AF6721">
        <w:t>У товара, новости, акции/распродажи  может быть выставлено свойство «Выводить на главной странице», тогда товар выводится на главной странице в блоке «Мы рекомендуем» либо «Новинка» (если у него также указано свойство «новинка»), а новость или акция — в предусмотренных для них блоках. У элементов, которые автоматически выводятся на главную страницу (например, три последние новости), это свойство отмечено автоматически. Т.о., существует возможность отключить выведение новости в блоке на главной странице.</w:t>
      </w:r>
    </w:p>
    <w:p w:rsidR="009B22CC" w:rsidRPr="00164B80" w:rsidRDefault="009B22CC" w:rsidP="00015EFA">
      <w:pPr>
        <w:rPr>
          <w:b/>
          <w:bCs/>
        </w:rPr>
      </w:pPr>
      <w:r w:rsidRPr="00164B80">
        <w:rPr>
          <w:b/>
          <w:bCs/>
        </w:rPr>
        <w:t xml:space="preserve">Реализация – </w:t>
      </w:r>
      <w:r w:rsidRPr="00164B80">
        <w:rPr>
          <w:b/>
          <w:bCs/>
          <w:lang w:val="en-US"/>
        </w:rPr>
        <w:t>APIBitrixFramework</w:t>
      </w:r>
      <w:r w:rsidRPr="00164B80">
        <w:rPr>
          <w:b/>
          <w:bCs/>
        </w:rPr>
        <w:t xml:space="preserve"> </w:t>
      </w:r>
      <w:hyperlink r:id="rId43" w:history="1">
        <w:r w:rsidRPr="00164B80">
          <w:rPr>
            <w:rStyle w:val="Hyperlink"/>
            <w:b/>
            <w:bCs/>
          </w:rPr>
          <w:t>http://dev.1c-bitrix.ru/api_help/</w:t>
        </w:r>
      </w:hyperlink>
    </w:p>
    <w:p w:rsidR="009B22CC" w:rsidRDefault="009B22CC" w:rsidP="00D14356">
      <w:pPr>
        <w:pStyle w:val="Heading2"/>
      </w:pPr>
      <w:bookmarkStart w:id="64" w:name="_Страница_категории_подкатегории"/>
      <w:bookmarkStart w:id="65" w:name="_Toc328760169"/>
      <w:bookmarkStart w:id="66" w:name="_Toc325651669"/>
      <w:bookmarkEnd w:id="64"/>
      <w:r>
        <w:t>Страница категории ЭТАП 1</w:t>
      </w:r>
      <w:bookmarkEnd w:id="65"/>
    </w:p>
    <w:p w:rsidR="009B22CC" w:rsidRDefault="009B22CC" w:rsidP="00662E45">
      <w:r>
        <w:t>На примере кухонь.</w:t>
      </w:r>
    </w:p>
    <w:p w:rsidR="009B22CC" w:rsidRDefault="009B22CC" w:rsidP="00662E45">
      <w:r>
        <w:t>Корневая страница категории «Кухни» содержит список подкатегорий. Подкатегории сгруппированы по смыслу в две группы: гарнитуры и другое. Названия подкатегорий являются ссылками на страницы подкатегорий.</w:t>
      </w:r>
    </w:p>
    <w:p w:rsidR="009B22CC" w:rsidRDefault="009B22CC" w:rsidP="00662E45">
      <w:r>
        <w:t>Рядом с типами гарнитуров (Классика, Модерн) размещен логотип марки, к которой относится гарнитур.</w:t>
      </w:r>
    </w:p>
    <w:p w:rsidR="009B22CC" w:rsidRDefault="009B22CC" w:rsidP="00662E45">
      <w:r>
        <w:rPr>
          <w:noProof/>
          <w:lang w:eastAsia="ru-RU"/>
        </w:rPr>
        <w:pict>
          <v:shape id="Picture 13" o:spid="_x0000_i1040" type="#_x0000_t75" style="width:466.5pt;height:249.75pt;visibility:visible">
            <v:imagedata r:id="rId44" o:title=""/>
          </v:shape>
        </w:pict>
      </w:r>
    </w:p>
    <w:p w:rsidR="009B22CC" w:rsidRPr="00164B80" w:rsidRDefault="009B22CC" w:rsidP="00544570">
      <w:pPr>
        <w:rPr>
          <w:b/>
          <w:bCs/>
        </w:rPr>
      </w:pPr>
      <w:r w:rsidRPr="00164B80">
        <w:rPr>
          <w:b/>
          <w:bCs/>
        </w:rPr>
        <w:t xml:space="preserve">Реализация – компонент каталог модуля торговый каталог </w:t>
      </w:r>
      <w:hyperlink r:id="rId45" w:history="1">
        <w:r w:rsidRPr="00164B80">
          <w:rPr>
            <w:rStyle w:val="Hyperlink"/>
            <w:b/>
            <w:bCs/>
          </w:rPr>
          <w:t>http://dev.1c-bitrix.ru/user_help/content/iblock/components_2/catalog/catalog.php</w:t>
        </w:r>
      </w:hyperlink>
      <w:r w:rsidRPr="00164B80">
        <w:rPr>
          <w:b/>
          <w:bCs/>
        </w:rPr>
        <w:t xml:space="preserve"> без доработки стандартного функционала.</w:t>
      </w:r>
    </w:p>
    <w:p w:rsidR="009B22CC" w:rsidRDefault="009B22CC" w:rsidP="00662E45">
      <w:pPr>
        <w:pStyle w:val="Heading2"/>
      </w:pPr>
      <w:bookmarkStart w:id="67" w:name="_Страница_подкатегории"/>
      <w:bookmarkStart w:id="68" w:name="_Toc328760170"/>
      <w:bookmarkEnd w:id="67"/>
      <w:r>
        <w:t>Страница подкатегории ЭТАП 1</w:t>
      </w:r>
      <w:bookmarkEnd w:id="68"/>
    </w:p>
    <w:p w:rsidR="009B22CC" w:rsidRDefault="009B22CC" w:rsidP="00662E45">
      <w:r>
        <w:t>Страница категории содержит текст и перечень подкатегорий. Каждая подкатегория представлена названием, иллюстрацией, текстовым анонсом (опционально). Названия и иллюстрации подкатегорий являются ссылками на страницы подкатегорий.</w:t>
      </w:r>
    </w:p>
    <w:p w:rsidR="009B22CC" w:rsidRDefault="009B22CC" w:rsidP="00662E45">
      <w:r>
        <w:rPr>
          <w:noProof/>
          <w:lang w:eastAsia="ru-RU"/>
        </w:rPr>
        <w:pict>
          <v:shape id="Рисунок 2" o:spid="_x0000_i1041" type="#_x0000_t75" style="width:465pt;height:242.25pt;visibility:visible">
            <v:imagedata r:id="rId46" o:title=""/>
          </v:shape>
        </w:pict>
      </w:r>
    </w:p>
    <w:p w:rsidR="009B22CC" w:rsidRPr="00164B80" w:rsidRDefault="009B22CC" w:rsidP="00544570">
      <w:pPr>
        <w:rPr>
          <w:b/>
          <w:bCs/>
        </w:rPr>
      </w:pPr>
      <w:r w:rsidRPr="00164B80">
        <w:rPr>
          <w:b/>
          <w:bCs/>
        </w:rPr>
        <w:t xml:space="preserve">Реализация – компонент каталог модуля торговый каталог </w:t>
      </w:r>
      <w:hyperlink r:id="rId47" w:history="1">
        <w:r w:rsidRPr="00164B80">
          <w:rPr>
            <w:rStyle w:val="Hyperlink"/>
            <w:b/>
            <w:bCs/>
          </w:rPr>
          <w:t>http://dev.1c-bitrix.ru/intranet_help/content/iblock/components_2/catalog/catalog.php</w:t>
        </w:r>
      </w:hyperlink>
      <w:r w:rsidRPr="00164B80">
        <w:rPr>
          <w:b/>
          <w:bCs/>
        </w:rPr>
        <w:t xml:space="preserve"> без доработки стандартного функционала.</w:t>
      </w:r>
    </w:p>
    <w:p w:rsidR="009B22CC" w:rsidRDefault="009B22CC" w:rsidP="00D14356">
      <w:pPr>
        <w:pStyle w:val="Heading2"/>
      </w:pPr>
      <w:bookmarkStart w:id="69" w:name="_Список_товаров_1"/>
      <w:bookmarkStart w:id="70" w:name="_Toc328760171"/>
      <w:bookmarkStart w:id="71" w:name="_Hlk326491655"/>
      <w:bookmarkEnd w:id="66"/>
      <w:bookmarkEnd w:id="69"/>
      <w:r>
        <w:t>Список товаров ЭТАП 1</w:t>
      </w:r>
      <w:bookmarkEnd w:id="70"/>
    </w:p>
    <w:bookmarkEnd w:id="71"/>
    <w:p w:rsidR="009B22CC" w:rsidRDefault="009B22CC" w:rsidP="00D14356">
      <w:r>
        <w:t>На примере кухонь.</w:t>
      </w:r>
    </w:p>
    <w:p w:rsidR="009B22CC" w:rsidRDefault="009B22CC" w:rsidP="00E13BB7">
      <w:bookmarkStart w:id="72" w:name="_Фильтр_списка_товаров"/>
      <w:bookmarkStart w:id="73" w:name="_Список_товаров"/>
      <w:bookmarkEnd w:id="72"/>
      <w:bookmarkEnd w:id="73"/>
      <w:r>
        <w:t xml:space="preserve">Список товаров категории. Список разбит на страницы через каждые 20 элементов. </w:t>
      </w:r>
    </w:p>
    <w:p w:rsidR="009B22CC" w:rsidRDefault="009B22CC" w:rsidP="00E13BB7">
      <w:r>
        <w:t>Каждая единица товара в списке представлена:</w:t>
      </w:r>
    </w:p>
    <w:p w:rsidR="009B22CC" w:rsidRDefault="009B22CC" w:rsidP="00E13BB7">
      <w:pPr>
        <w:pStyle w:val="ListParagraph"/>
        <w:numPr>
          <w:ilvl w:val="0"/>
          <w:numId w:val="3"/>
        </w:numPr>
      </w:pPr>
      <w:r>
        <w:t>Названием (является ссылкой на детальную страницу товара)</w:t>
      </w:r>
    </w:p>
    <w:p w:rsidR="009B22CC" w:rsidRDefault="009B22CC" w:rsidP="00E13BB7">
      <w:pPr>
        <w:pStyle w:val="ListParagraph"/>
        <w:numPr>
          <w:ilvl w:val="0"/>
          <w:numId w:val="3"/>
        </w:numPr>
      </w:pPr>
      <w:r w:rsidRPr="00A947E5">
        <w:t>Ценой (для товаров, у которых указана цена)</w:t>
      </w:r>
    </w:p>
    <w:p w:rsidR="009B22CC" w:rsidRPr="00A947E5" w:rsidRDefault="009B22CC" w:rsidP="00E13BB7">
      <w:pPr>
        <w:pStyle w:val="ListParagraph"/>
        <w:numPr>
          <w:ilvl w:val="0"/>
          <w:numId w:val="3"/>
        </w:numPr>
      </w:pPr>
      <w:r>
        <w:t>Артикулом (если указан)</w:t>
      </w:r>
    </w:p>
    <w:p w:rsidR="009B22CC" w:rsidRDefault="009B22CC" w:rsidP="00E13BB7">
      <w:pPr>
        <w:pStyle w:val="ListParagraph"/>
        <w:numPr>
          <w:ilvl w:val="0"/>
          <w:numId w:val="3"/>
        </w:numPr>
      </w:pPr>
      <w:r>
        <w:t>Иллюстрацией</w:t>
      </w:r>
    </w:p>
    <w:p w:rsidR="009B22CC" w:rsidRDefault="009B22CC" w:rsidP="00E13BB7">
      <w:pPr>
        <w:pStyle w:val="ListParagraph"/>
        <w:numPr>
          <w:ilvl w:val="0"/>
          <w:numId w:val="3"/>
        </w:numPr>
      </w:pPr>
      <w:r>
        <w:t>Обозначением спец. свойства (акция/новинка/распродажа)( если оно выставлено в карточке товара)</w:t>
      </w:r>
    </w:p>
    <w:p w:rsidR="009B22CC" w:rsidRDefault="009B22CC" w:rsidP="00773683">
      <w:pPr>
        <w:ind w:left="360"/>
      </w:pPr>
      <w:r>
        <w:rPr>
          <w:noProof/>
          <w:lang w:eastAsia="ru-RU"/>
        </w:rPr>
        <w:pict>
          <v:shape id="Picture 22" o:spid="_x0000_i1042" type="#_x0000_t75" style="width:466.5pt;height:215.25pt;visibility:visible">
            <v:imagedata r:id="rId48" o:title=""/>
          </v:shape>
        </w:pict>
      </w:r>
    </w:p>
    <w:p w:rsidR="009B22CC" w:rsidRPr="00164B80" w:rsidRDefault="009B22CC" w:rsidP="00544570">
      <w:pPr>
        <w:rPr>
          <w:b/>
          <w:bCs/>
        </w:rPr>
      </w:pPr>
      <w:r w:rsidRPr="00164B80">
        <w:rPr>
          <w:b/>
          <w:bCs/>
        </w:rPr>
        <w:t xml:space="preserve">Реализация – компонент каталог модуля торговый каталог </w:t>
      </w:r>
      <w:hyperlink r:id="rId49" w:history="1">
        <w:r w:rsidRPr="00164B80">
          <w:rPr>
            <w:rStyle w:val="Hyperlink"/>
            <w:b/>
            <w:bCs/>
          </w:rPr>
          <w:t>http://dev.1c-bitrix.ru/intranet_help/content/iblock/components_2/catalog/catalog.php</w:t>
        </w:r>
      </w:hyperlink>
      <w:r>
        <w:rPr>
          <w:b/>
          <w:bCs/>
        </w:rPr>
        <w:t xml:space="preserve"> </w:t>
      </w:r>
      <w:r w:rsidRPr="008C3D56">
        <w:rPr>
          <w:b/>
          <w:bCs/>
        </w:rPr>
        <w:t>без доработки стандартного функционала.</w:t>
      </w:r>
    </w:p>
    <w:p w:rsidR="009B22CC" w:rsidRDefault="009B22CC" w:rsidP="0085502E">
      <w:pPr>
        <w:pStyle w:val="Heading2"/>
      </w:pPr>
      <w:bookmarkStart w:id="74" w:name="_Toc325651673"/>
      <w:bookmarkStart w:id="75" w:name="_Toc328760172"/>
      <w:r>
        <w:t>Страница товара</w:t>
      </w:r>
      <w:bookmarkEnd w:id="74"/>
      <w:r>
        <w:t xml:space="preserve"> ЭТАП 1</w:t>
      </w:r>
      <w:bookmarkEnd w:id="75"/>
    </w:p>
    <w:p w:rsidR="009B22CC" w:rsidRDefault="009B22CC" w:rsidP="00D14356">
      <w:r>
        <w:t>Детальная страница товара. Содержит следующие элементы:</w:t>
      </w:r>
    </w:p>
    <w:p w:rsidR="009B22CC" w:rsidRDefault="009B22CC" w:rsidP="003E4495">
      <w:pPr>
        <w:pStyle w:val="ListParagraph"/>
        <w:numPr>
          <w:ilvl w:val="0"/>
          <w:numId w:val="4"/>
        </w:numPr>
      </w:pPr>
      <w:r>
        <w:t>Название товара</w:t>
      </w:r>
    </w:p>
    <w:p w:rsidR="009B22CC" w:rsidRDefault="009B22CC" w:rsidP="003E4495">
      <w:pPr>
        <w:pStyle w:val="ListParagraph"/>
        <w:numPr>
          <w:ilvl w:val="0"/>
          <w:numId w:val="4"/>
        </w:numPr>
      </w:pPr>
      <w:r>
        <w:t>Полное описание</w:t>
      </w:r>
    </w:p>
    <w:p w:rsidR="009B22CC" w:rsidRDefault="009B22CC" w:rsidP="003E4495">
      <w:pPr>
        <w:pStyle w:val="ListParagraph"/>
        <w:numPr>
          <w:ilvl w:val="0"/>
          <w:numId w:val="4"/>
        </w:numPr>
      </w:pPr>
      <w:r>
        <w:t xml:space="preserve">Цена </w:t>
      </w:r>
      <w:r w:rsidRPr="00A947E5">
        <w:t xml:space="preserve">(для товаров, у которых указана цена) </w:t>
      </w:r>
    </w:p>
    <w:p w:rsidR="009B22CC" w:rsidRPr="00A947E5" w:rsidRDefault="009B22CC" w:rsidP="003E4495">
      <w:pPr>
        <w:pStyle w:val="ListParagraph"/>
        <w:numPr>
          <w:ilvl w:val="0"/>
          <w:numId w:val="4"/>
        </w:numPr>
      </w:pPr>
      <w:r>
        <w:t>Артикул (если указан)</w:t>
      </w:r>
    </w:p>
    <w:p w:rsidR="009B22CC" w:rsidRDefault="009B22CC" w:rsidP="003E4495">
      <w:pPr>
        <w:pStyle w:val="ListParagraph"/>
        <w:numPr>
          <w:ilvl w:val="0"/>
          <w:numId w:val="4"/>
        </w:numPr>
      </w:pPr>
      <w:r>
        <w:t>Основная иллюстрация, может иметь подпись</w:t>
      </w:r>
    </w:p>
    <w:p w:rsidR="009B22CC" w:rsidRDefault="009B22CC" w:rsidP="003E4495">
      <w:pPr>
        <w:pStyle w:val="ListParagraph"/>
        <w:numPr>
          <w:ilvl w:val="0"/>
          <w:numId w:val="4"/>
        </w:numPr>
      </w:pPr>
      <w:hyperlink w:anchor="_Дополнительные_иллюстрации" w:history="1">
        <w:r w:rsidRPr="007B484C">
          <w:rPr>
            <w:rStyle w:val="Hyperlink"/>
          </w:rPr>
          <w:t>Дополнительные иллюстрации</w:t>
        </w:r>
      </w:hyperlink>
      <w:r>
        <w:t>, могут иметь подписи</w:t>
      </w:r>
    </w:p>
    <w:p w:rsidR="009B22CC" w:rsidRDefault="009B22CC" w:rsidP="003E4495">
      <w:pPr>
        <w:pStyle w:val="ListParagraph"/>
        <w:numPr>
          <w:ilvl w:val="0"/>
          <w:numId w:val="4"/>
        </w:numPr>
      </w:pPr>
      <w:hyperlink w:anchor="_Обозначение_спецсвойства" w:history="1">
        <w:r w:rsidRPr="00B349DF">
          <w:rPr>
            <w:rStyle w:val="Hyperlink"/>
          </w:rPr>
          <w:t>Обозначение спец. свойства</w:t>
        </w:r>
      </w:hyperlink>
    </w:p>
    <w:p w:rsidR="009B22CC" w:rsidRDefault="009B22CC" w:rsidP="003E4495">
      <w:pPr>
        <w:pStyle w:val="ListParagraph"/>
        <w:numPr>
          <w:ilvl w:val="0"/>
          <w:numId w:val="4"/>
        </w:numPr>
      </w:pPr>
      <w:hyperlink r:id="rId50" w:anchor="_Блок_" w:history="1">
        <w:r w:rsidRPr="0024408B">
          <w:rPr>
            <w:rStyle w:val="Hyperlink"/>
          </w:rPr>
          <w:t>Блок «С этим товаром рекомендуем»</w:t>
        </w:r>
      </w:hyperlink>
    </w:p>
    <w:p w:rsidR="009B22CC" w:rsidRPr="006B05FA" w:rsidRDefault="009B22CC" w:rsidP="003E4495">
      <w:pPr>
        <w:pStyle w:val="ListParagraph"/>
        <w:numPr>
          <w:ilvl w:val="0"/>
          <w:numId w:val="4"/>
        </w:numPr>
      </w:pPr>
      <w:hyperlink r:id="rId51" w:anchor="_Блок_" w:history="1">
        <w:r w:rsidRPr="006B05FA">
          <w:rPr>
            <w:rStyle w:val="Hyperlink"/>
          </w:rPr>
          <w:t>Блок «Другие товары этой категории»</w:t>
        </w:r>
      </w:hyperlink>
    </w:p>
    <w:p w:rsidR="009B22CC" w:rsidRDefault="009B22CC" w:rsidP="001071B1">
      <w:bookmarkStart w:id="76" w:name="_Дополнительные_иллюстрации"/>
      <w:bookmarkStart w:id="77" w:name="_Toc325651674"/>
      <w:bookmarkEnd w:id="76"/>
      <w:r>
        <w:t>Для кухонных гарнитуров в карточке товара предусмотрены следующие поля для загрузки иллюстраций, которые выводятся после основного текста:</w:t>
      </w:r>
    </w:p>
    <w:p w:rsidR="009B22CC" w:rsidRDefault="009B22CC" w:rsidP="003E4495">
      <w:pPr>
        <w:pStyle w:val="ListParagraph"/>
        <w:numPr>
          <w:ilvl w:val="0"/>
          <w:numId w:val="4"/>
        </w:numPr>
      </w:pPr>
      <w:r>
        <w:t>Все внимание к деталям</w:t>
      </w:r>
    </w:p>
    <w:p w:rsidR="009B22CC" w:rsidRDefault="009B22CC" w:rsidP="003E4495">
      <w:pPr>
        <w:pStyle w:val="ListParagraph"/>
        <w:numPr>
          <w:ilvl w:val="0"/>
          <w:numId w:val="4"/>
        </w:numPr>
      </w:pPr>
      <w:r>
        <w:t>Доступные цвета</w:t>
      </w:r>
    </w:p>
    <w:p w:rsidR="009B22CC" w:rsidRDefault="009B22CC" w:rsidP="003E4495">
      <w:pPr>
        <w:pStyle w:val="ListParagraph"/>
        <w:numPr>
          <w:ilvl w:val="0"/>
          <w:numId w:val="4"/>
        </w:numPr>
      </w:pPr>
      <w:r>
        <w:t>Варианты фасадов</w:t>
      </w:r>
    </w:p>
    <w:p w:rsidR="009B22CC" w:rsidRDefault="009B22CC" w:rsidP="00BF30BB">
      <w:pPr>
        <w:ind w:left="360"/>
      </w:pPr>
      <w:r>
        <w:t>У всех фотографий предусмотрена возможность добавить подпись.</w:t>
      </w:r>
    </w:p>
    <w:p w:rsidR="009B22CC" w:rsidRDefault="009B22CC" w:rsidP="00BF30BB">
      <w:pPr>
        <w:ind w:left="360"/>
      </w:pPr>
      <w:r>
        <w:rPr>
          <w:noProof/>
          <w:lang w:eastAsia="ru-RU"/>
        </w:rPr>
        <w:pict>
          <v:shape id="_x0000_i1043" type="#_x0000_t75" style="width:465.75pt;height:313.5pt;visibility:visible">
            <v:imagedata r:id="rId52" o:title=""/>
          </v:shape>
        </w:pict>
      </w:r>
    </w:p>
    <w:p w:rsidR="009B22CC" w:rsidRPr="00164B80" w:rsidRDefault="009B22CC" w:rsidP="00544570">
      <w:pPr>
        <w:rPr>
          <w:b/>
          <w:bCs/>
        </w:rPr>
      </w:pPr>
      <w:r>
        <w:rPr>
          <w:b/>
          <w:bCs/>
        </w:rPr>
        <w:t>Реализация – компонент</w:t>
      </w:r>
      <w:r w:rsidRPr="00164B80">
        <w:rPr>
          <w:b/>
          <w:bCs/>
        </w:rPr>
        <w:t xml:space="preserve"> каталог модуля торговый каталог </w:t>
      </w:r>
      <w:hyperlink r:id="rId53" w:history="1">
        <w:r w:rsidRPr="00164B80">
          <w:rPr>
            <w:rStyle w:val="Hyperlink"/>
            <w:b/>
            <w:bCs/>
          </w:rPr>
          <w:t>http://dev.1c-bitrix.ru/intranet_help/content/iblock/components_2/catalog/catalog.php</w:t>
        </w:r>
      </w:hyperlink>
      <w:r w:rsidRPr="00164B80">
        <w:rPr>
          <w:b/>
          <w:bCs/>
        </w:rPr>
        <w:t xml:space="preserve"> без доработки стандартного функционала.</w:t>
      </w:r>
    </w:p>
    <w:p w:rsidR="009B22CC" w:rsidRDefault="009B22CC" w:rsidP="007B484C">
      <w:pPr>
        <w:pStyle w:val="Heading3"/>
      </w:pPr>
      <w:bookmarkStart w:id="78" w:name="_Toc328760173"/>
      <w:r>
        <w:t>Дополнительные иллюстрации</w:t>
      </w:r>
      <w:bookmarkEnd w:id="77"/>
      <w:bookmarkEnd w:id="78"/>
    </w:p>
    <w:p w:rsidR="009B22CC" w:rsidRDefault="009B22CC" w:rsidP="00A33E3B">
      <w:r>
        <w:t xml:space="preserve">Представлены в виде миниатюр, расположенных под или рядом с основной иллюстрацией. Количество дополнительных иллюстраций — до 20. Ленту миниатюр можно прокручивать с помощью стрелок. Стрелки отображаются, пока есть куда крутить </w:t>
      </w:r>
      <w:r>
        <w:sym w:font="Wingdings" w:char="F04A"/>
      </w:r>
    </w:p>
    <w:p w:rsidR="009B22CC" w:rsidRDefault="009B22CC" w:rsidP="00A33E3B">
      <w:r>
        <w:t xml:space="preserve">При щелчке на дополнительную иллюстрацию основная фотография заменяется на фото с миниатюры. При щелчке на основную фотографию открывается окно галереи типа «лайтбокс» с увеличенным изображением. </w:t>
      </w:r>
    </w:p>
    <w:p w:rsidR="009B22CC" w:rsidRDefault="009B22CC" w:rsidP="00A33E3B">
      <w:r>
        <w:t>В галерее есть кнопки для закрытия окна и для навигации между изображениями товара, а также подпись (если она имеется).</w:t>
      </w:r>
    </w:p>
    <w:p w:rsidR="009B22CC" w:rsidRDefault="009B22CC" w:rsidP="00A33E3B">
      <w:r>
        <w:t>Администратор сайта загружает только полноразмерные фотографии, все необходимые миниатюры создаются автоматически.</w:t>
      </w:r>
    </w:p>
    <w:p w:rsidR="009B22CC" w:rsidRPr="00164B80" w:rsidRDefault="009B22CC" w:rsidP="00544570">
      <w:pPr>
        <w:rPr>
          <w:b/>
          <w:bCs/>
        </w:rPr>
      </w:pPr>
      <w:r>
        <w:rPr>
          <w:b/>
          <w:bCs/>
        </w:rPr>
        <w:t>Реализация —</w:t>
      </w:r>
      <w:r w:rsidRPr="00164B80">
        <w:rPr>
          <w:b/>
          <w:bCs/>
        </w:rPr>
        <w:t xml:space="preserve"> </w:t>
      </w:r>
      <w:r w:rsidRPr="00164B80">
        <w:rPr>
          <w:b/>
          <w:bCs/>
          <w:lang w:val="en-US"/>
        </w:rPr>
        <w:t>APIBitrixFramework</w:t>
      </w:r>
    </w:p>
    <w:p w:rsidR="009B22CC" w:rsidRDefault="009B22CC" w:rsidP="00B349DF">
      <w:pPr>
        <w:pStyle w:val="Heading3"/>
      </w:pPr>
      <w:bookmarkStart w:id="79" w:name="_Обозначение_спецсвойства"/>
      <w:bookmarkStart w:id="80" w:name="_Toc325651675"/>
      <w:bookmarkStart w:id="81" w:name="_Toc328760174"/>
      <w:bookmarkEnd w:id="79"/>
      <w:r>
        <w:t>Обозначение спецсвойства</w:t>
      </w:r>
      <w:bookmarkEnd w:id="80"/>
      <w:bookmarkEnd w:id="81"/>
    </w:p>
    <w:p w:rsidR="009B22CC" w:rsidRDefault="009B22CC" w:rsidP="00B349DF">
      <w:r>
        <w:t>Рядом с названием товара либо шильдом на фотографии выводится соотв. надпись: акция, новинка, распродажа.</w:t>
      </w:r>
    </w:p>
    <w:p w:rsidR="009B22CC" w:rsidRDefault="009B22CC" w:rsidP="00B349DF">
      <w:r>
        <w:rPr>
          <w:noProof/>
          <w:lang w:eastAsia="ru-RU"/>
        </w:rPr>
        <w:pict>
          <v:shape id="Picture 28" o:spid="_x0000_i1044" type="#_x0000_t75" style="width:463.5pt;height:153.75pt;visibility:visible">
            <v:imagedata r:id="rId54" o:title=""/>
          </v:shape>
        </w:pict>
      </w:r>
    </w:p>
    <w:p w:rsidR="009B22CC" w:rsidRPr="00164B80" w:rsidRDefault="009B22CC" w:rsidP="00544570">
      <w:pPr>
        <w:rPr>
          <w:b/>
          <w:bCs/>
        </w:rPr>
      </w:pPr>
      <w:r w:rsidRPr="00164B80">
        <w:rPr>
          <w:b/>
          <w:bCs/>
        </w:rPr>
        <w:t>Реализация</w:t>
      </w:r>
      <w:r>
        <w:rPr>
          <w:b/>
          <w:bCs/>
        </w:rPr>
        <w:t xml:space="preserve"> —</w:t>
      </w:r>
      <w:r w:rsidRPr="00164B80">
        <w:rPr>
          <w:b/>
          <w:bCs/>
        </w:rPr>
        <w:t xml:space="preserve"> </w:t>
      </w:r>
      <w:r w:rsidRPr="00164B80">
        <w:rPr>
          <w:b/>
          <w:bCs/>
          <w:lang w:val="en-US"/>
        </w:rPr>
        <w:t>APIBitrixFramework</w:t>
      </w:r>
    </w:p>
    <w:p w:rsidR="009B22CC" w:rsidRPr="003720FE" w:rsidRDefault="009B22CC" w:rsidP="00B349DF">
      <w:pPr>
        <w:pStyle w:val="Heading3"/>
        <w:rPr>
          <w:rFonts w:ascii="Calibri" w:hAnsi="Calibri" w:cs="Calibri"/>
          <w:color w:val="C00000"/>
        </w:rPr>
      </w:pPr>
      <w:bookmarkStart w:id="82" w:name="_Блок__с_этим"/>
      <w:bookmarkStart w:id="83" w:name="_Toc325651676"/>
      <w:bookmarkStart w:id="84" w:name="_Toc328760175"/>
      <w:bookmarkEnd w:id="82"/>
      <w:r>
        <w:t xml:space="preserve">Блок «с этим товаром </w:t>
      </w:r>
      <w:r w:rsidRPr="003720FE">
        <w:rPr>
          <w:rFonts w:ascii="Calibri" w:hAnsi="Calibri" w:cs="Calibri"/>
        </w:rPr>
        <w:t>рекомендуем»</w:t>
      </w:r>
      <w:bookmarkEnd w:id="83"/>
      <w:bookmarkEnd w:id="84"/>
    </w:p>
    <w:p w:rsidR="009B22CC" w:rsidRDefault="009B22CC" w:rsidP="00B349DF">
      <w:r w:rsidRPr="003720FE">
        <w:t>Инструмент для кросс-селлинга. В карточке товара можно привязать один товар к другому, тогда на странице товара в блоке «С этим товаром рекомендуем» будут выводиться ссылки на другие</w:t>
      </w:r>
      <w:r>
        <w:t xml:space="preserve"> товары. В карточке кухонного гарнитура блок называется «Рекомендуемые товары:». В карточке остальных товаров этот блок называется: «Рекомендуем этот товар к кухням:»</w:t>
      </w:r>
    </w:p>
    <w:p w:rsidR="009B22CC" w:rsidRDefault="009B22CC" w:rsidP="00B349DF">
      <w:r>
        <w:t>Каждый товар в блоке представлен</w:t>
      </w:r>
    </w:p>
    <w:p w:rsidR="009B22CC" w:rsidRDefault="009B22CC" w:rsidP="003E4495">
      <w:pPr>
        <w:pStyle w:val="ListParagraph"/>
        <w:numPr>
          <w:ilvl w:val="0"/>
          <w:numId w:val="5"/>
        </w:numPr>
      </w:pPr>
      <w:r>
        <w:t>Названием (является ссылкой на страницу товара)</w:t>
      </w:r>
    </w:p>
    <w:p w:rsidR="009B22CC" w:rsidRPr="00BF30BB" w:rsidRDefault="009B22CC" w:rsidP="003E4495">
      <w:pPr>
        <w:pStyle w:val="ListParagraph"/>
        <w:numPr>
          <w:ilvl w:val="0"/>
          <w:numId w:val="5"/>
        </w:numPr>
      </w:pPr>
      <w:r w:rsidRPr="00BF30BB">
        <w:t>Артикулом</w:t>
      </w:r>
      <w:r>
        <w:t xml:space="preserve"> (если он есть)</w:t>
      </w:r>
    </w:p>
    <w:p w:rsidR="009B22CC" w:rsidRDefault="009B22CC" w:rsidP="003E4495">
      <w:pPr>
        <w:pStyle w:val="ListParagraph"/>
        <w:numPr>
          <w:ilvl w:val="0"/>
          <w:numId w:val="5"/>
        </w:numPr>
      </w:pPr>
      <w:r>
        <w:t>Иллюстрацией</w:t>
      </w:r>
    </w:p>
    <w:p w:rsidR="009B22CC" w:rsidRDefault="009B22CC" w:rsidP="003E4495">
      <w:pPr>
        <w:pStyle w:val="ListParagraph"/>
        <w:numPr>
          <w:ilvl w:val="0"/>
          <w:numId w:val="5"/>
        </w:numPr>
      </w:pPr>
      <w:r w:rsidRPr="00BF30BB">
        <w:t>Ценой (е</w:t>
      </w:r>
      <w:r>
        <w:t>с</w:t>
      </w:r>
      <w:r w:rsidRPr="00BF30BB">
        <w:t>ли она указана)</w:t>
      </w:r>
    </w:p>
    <w:p w:rsidR="009B22CC" w:rsidRDefault="009B22CC" w:rsidP="00544570">
      <w:pPr>
        <w:pStyle w:val="ListParagraph"/>
      </w:pPr>
    </w:p>
    <w:p w:rsidR="009B22CC" w:rsidRPr="00164B80" w:rsidRDefault="009B22CC" w:rsidP="00164B80">
      <w:pPr>
        <w:pStyle w:val="ListParagraph"/>
        <w:ind w:left="0"/>
        <w:rPr>
          <w:b/>
          <w:bCs/>
        </w:rPr>
      </w:pPr>
      <w:r w:rsidRPr="00164B80">
        <w:rPr>
          <w:b/>
          <w:bCs/>
        </w:rPr>
        <w:t xml:space="preserve">Реализация – </w:t>
      </w:r>
      <w:r w:rsidRPr="00164B80">
        <w:rPr>
          <w:b/>
          <w:bCs/>
          <w:lang w:val="en-US"/>
        </w:rPr>
        <w:t>APIBitrixFramework</w:t>
      </w:r>
      <w:r w:rsidRPr="00164B80">
        <w:rPr>
          <w:b/>
          <w:bCs/>
        </w:rPr>
        <w:t xml:space="preserve"> </w:t>
      </w:r>
      <w:hyperlink r:id="rId55" w:history="1">
        <w:r w:rsidRPr="00164B80">
          <w:rPr>
            <w:rStyle w:val="Hyperlink"/>
            <w:b/>
            <w:bCs/>
          </w:rPr>
          <w:t>http://dev.1c-bitrix.ru/api_help/</w:t>
        </w:r>
      </w:hyperlink>
    </w:p>
    <w:p w:rsidR="009B22CC" w:rsidRPr="006B05FA" w:rsidRDefault="009B22CC" w:rsidP="006B05FA">
      <w:pPr>
        <w:pStyle w:val="Heading3"/>
        <w:rPr>
          <w:rFonts w:cs="Times New Roman"/>
        </w:rPr>
      </w:pPr>
      <w:bookmarkStart w:id="85" w:name="_Форма_заказа_товара"/>
      <w:bookmarkStart w:id="86" w:name="_Форма_заказа_стоимости"/>
      <w:bookmarkStart w:id="87" w:name="_Набор_характеристик_товара"/>
      <w:bookmarkStart w:id="88" w:name="_Блок__Другие_товары"/>
      <w:bookmarkStart w:id="89" w:name="_Toc328760176"/>
      <w:bookmarkStart w:id="90" w:name="_Toc325651678"/>
      <w:bookmarkEnd w:id="85"/>
      <w:bookmarkEnd w:id="86"/>
      <w:bookmarkEnd w:id="87"/>
      <w:bookmarkEnd w:id="88"/>
      <w:r>
        <w:t>Блок «Другие товары этой категории»</w:t>
      </w:r>
      <w:bookmarkEnd w:id="89"/>
    </w:p>
    <w:p w:rsidR="009B22CC" w:rsidRPr="00680732" w:rsidRDefault="009B22CC" w:rsidP="006B05FA">
      <w:pPr>
        <w:pStyle w:val="NoSpacing"/>
      </w:pPr>
      <w:r>
        <w:t>Блок со списком товаров данной подкатегории. Каждый товар в списке представлен названием и фотографией. В качестве фото используется главная фотография товара. Название является ссылкой на страницу товара. Размеры блока зависят от длины страницы. При необходимости появляются стрелки для прокрутки ленты с товарами.</w:t>
      </w:r>
    </w:p>
    <w:p w:rsidR="009B22CC" w:rsidRDefault="009B22CC" w:rsidP="006B05FA">
      <w:pPr>
        <w:pStyle w:val="NoSpacing"/>
      </w:pPr>
    </w:p>
    <w:p w:rsidR="009B22CC" w:rsidRPr="00911139" w:rsidRDefault="009B22CC" w:rsidP="006B05FA">
      <w:pPr>
        <w:pStyle w:val="NoSpacing"/>
      </w:pPr>
      <w:r w:rsidRPr="00164B80">
        <w:t>Товары в блоке разделены подзаголовками с названием раздела, к которому принадлежит товар.</w:t>
      </w:r>
    </w:p>
    <w:p w:rsidR="009B22CC" w:rsidRDefault="009B22CC" w:rsidP="006B05FA">
      <w:pPr>
        <w:pStyle w:val="NoSpacing"/>
      </w:pPr>
      <w:r>
        <w:rPr>
          <w:noProof/>
          <w:lang w:eastAsia="ru-RU"/>
        </w:rPr>
        <w:pict>
          <v:shape id="Рисунок 17" o:spid="_x0000_i1045" type="#_x0000_t75" alt="varadero.bmp" style="width:461.25pt;height:725.25pt;visibility:visible">
            <v:imagedata r:id="rId56" o:title=""/>
          </v:shape>
        </w:pict>
      </w:r>
    </w:p>
    <w:p w:rsidR="009B22CC" w:rsidRPr="00164B80" w:rsidRDefault="009B22CC" w:rsidP="006B05FA">
      <w:pPr>
        <w:pStyle w:val="NoSpacing"/>
        <w:rPr>
          <w:b/>
          <w:bCs/>
        </w:rPr>
      </w:pPr>
      <w:r w:rsidRPr="00164B80">
        <w:rPr>
          <w:b/>
          <w:bCs/>
        </w:rPr>
        <w:t xml:space="preserve">Реализация – компонент каталога модуля торговый каталог </w:t>
      </w:r>
      <w:hyperlink r:id="rId57" w:history="1">
        <w:r w:rsidRPr="00164B80">
          <w:rPr>
            <w:rStyle w:val="Hyperlink"/>
            <w:b/>
            <w:bCs/>
          </w:rPr>
          <w:t>http://dev.1c-bitrix.ru/user_help/content/iblock/components_2/catalog/catalog_section.php</w:t>
        </w:r>
      </w:hyperlink>
      <w:r>
        <w:rPr>
          <w:b/>
          <w:bCs/>
        </w:rPr>
        <w:t xml:space="preserve"> </w:t>
      </w:r>
      <w:r w:rsidRPr="008C3D56">
        <w:rPr>
          <w:b/>
          <w:bCs/>
        </w:rPr>
        <w:t>без доработки стандартного функционала.</w:t>
      </w:r>
    </w:p>
    <w:p w:rsidR="009B22CC" w:rsidRDefault="009B22CC" w:rsidP="00F933C3">
      <w:pPr>
        <w:pStyle w:val="Heading2"/>
      </w:pPr>
      <w:bookmarkStart w:id="91" w:name="_Toc328760177"/>
      <w:r>
        <w:t>Новинки ЭТАП 1</w:t>
      </w:r>
      <w:bookmarkEnd w:id="91"/>
    </w:p>
    <w:p w:rsidR="009B22CC" w:rsidRDefault="009B22CC" w:rsidP="00886E9E">
      <w:pPr>
        <w:pStyle w:val="Heading3"/>
      </w:pPr>
      <w:bookmarkStart w:id="92" w:name="_Новинки"/>
      <w:bookmarkStart w:id="93" w:name="_Toc328760178"/>
      <w:bookmarkStart w:id="94" w:name="_Hlk326438437"/>
      <w:bookmarkEnd w:id="92"/>
      <w:r>
        <w:t>Новинки ЭТАП 1</w:t>
      </w:r>
      <w:bookmarkEnd w:id="93"/>
    </w:p>
    <w:p w:rsidR="009B22CC" w:rsidRDefault="009B22CC" w:rsidP="00D65A17">
      <w:r>
        <w:t>Товарный каталог, отсортированный по свойству «Новинка». Подробное описание см. в описании списка товаров. Список разделен</w:t>
      </w:r>
      <w:r w:rsidRPr="00886E9E">
        <w:t xml:space="preserve"> на </w:t>
      </w:r>
      <w:r>
        <w:t>блоки с названиями вида «Название категории / название подкатегории / название подкатегории».</w:t>
      </w:r>
    </w:p>
    <w:p w:rsidR="009B22CC" w:rsidRDefault="009B22CC" w:rsidP="00D65A17">
      <w:r>
        <w:rPr>
          <w:noProof/>
          <w:lang w:eastAsia="ru-RU"/>
        </w:rPr>
        <w:pict>
          <v:shape id="Picture 31" o:spid="_x0000_i1046" type="#_x0000_t75" style="width:450pt;height:384.75pt;visibility:visible">
            <v:imagedata r:id="rId58" o:title=""/>
          </v:shape>
        </w:pict>
      </w:r>
    </w:p>
    <w:p w:rsidR="009B22CC" w:rsidRPr="006B05FA" w:rsidRDefault="009B22CC" w:rsidP="00D32329">
      <w:pPr>
        <w:pStyle w:val="NoSpacing"/>
      </w:pPr>
      <w:r w:rsidRPr="00164B80">
        <w:rPr>
          <w:b/>
          <w:bCs/>
        </w:rPr>
        <w:t xml:space="preserve">Реализация – компонент каталога модуля торговый каталог </w:t>
      </w:r>
      <w:hyperlink r:id="rId59" w:history="1">
        <w:r w:rsidRPr="00164B80">
          <w:rPr>
            <w:rStyle w:val="Hyperlink"/>
            <w:b/>
            <w:bCs/>
          </w:rPr>
          <w:t>http://dev.1c-bitrix.ru/user_help/content/iblock/components_2/catalog/catalog_section.php</w:t>
        </w:r>
      </w:hyperlink>
      <w:r w:rsidRPr="00164B80">
        <w:rPr>
          <w:b/>
          <w:bCs/>
        </w:rPr>
        <w:t xml:space="preserve"> без доработки</w:t>
      </w:r>
      <w:r w:rsidRPr="008C3D56">
        <w:rPr>
          <w:b/>
          <w:bCs/>
        </w:rPr>
        <w:t xml:space="preserve"> стандартного функционала.</w:t>
      </w:r>
    </w:p>
    <w:p w:rsidR="009B22CC" w:rsidRDefault="009B22CC" w:rsidP="00D65A17">
      <w:pPr>
        <w:pStyle w:val="Heading3"/>
      </w:pPr>
      <w:bookmarkStart w:id="95" w:name="_Акции"/>
      <w:bookmarkStart w:id="96" w:name="_Toc328760179"/>
      <w:bookmarkEnd w:id="95"/>
      <w:r>
        <w:t>Акции и распродажи ЭТАП 1</w:t>
      </w:r>
      <w:bookmarkEnd w:id="96"/>
    </w:p>
    <w:p w:rsidR="009B22CC" w:rsidRDefault="009B22CC" w:rsidP="00D65A17">
      <w:r>
        <w:t>Страница со списком акций и распродаж. Каждый элемент представлен</w:t>
      </w:r>
    </w:p>
    <w:p w:rsidR="009B22CC" w:rsidRDefault="009B22CC" w:rsidP="003E4495">
      <w:pPr>
        <w:pStyle w:val="ListParagraph"/>
        <w:numPr>
          <w:ilvl w:val="0"/>
          <w:numId w:val="27"/>
        </w:numPr>
      </w:pPr>
      <w:r>
        <w:t>Датой</w:t>
      </w:r>
    </w:p>
    <w:p w:rsidR="009B22CC" w:rsidRDefault="009B22CC" w:rsidP="003E4495">
      <w:pPr>
        <w:pStyle w:val="ListParagraph"/>
        <w:numPr>
          <w:ilvl w:val="0"/>
          <w:numId w:val="27"/>
        </w:numPr>
      </w:pPr>
      <w:r>
        <w:t>Заголовком (является ссылкой на детальную страницу акции)</w:t>
      </w:r>
    </w:p>
    <w:p w:rsidR="009B22CC" w:rsidRDefault="009B22CC" w:rsidP="003E4495">
      <w:pPr>
        <w:pStyle w:val="ListParagraph"/>
        <w:numPr>
          <w:ilvl w:val="0"/>
          <w:numId w:val="27"/>
        </w:numPr>
      </w:pPr>
      <w:r>
        <w:t>Анонсом</w:t>
      </w:r>
    </w:p>
    <w:p w:rsidR="009B22CC" w:rsidRDefault="009B22CC" w:rsidP="003E4495">
      <w:pPr>
        <w:pStyle w:val="ListParagraph"/>
        <w:numPr>
          <w:ilvl w:val="0"/>
          <w:numId w:val="27"/>
        </w:numPr>
      </w:pPr>
      <w:r>
        <w:t>Иллюстрацией (опционально)</w:t>
      </w:r>
    </w:p>
    <w:p w:rsidR="009B22CC" w:rsidRDefault="009B22CC" w:rsidP="00D50644">
      <w:r>
        <w:t>Список разбит на страницы каждые 20 элементов.</w:t>
      </w:r>
    </w:p>
    <w:p w:rsidR="009B22CC" w:rsidRPr="00164B80" w:rsidRDefault="009B22CC" w:rsidP="00D32329">
      <w:r w:rsidRPr="00164B80">
        <w:rPr>
          <w:b/>
          <w:bCs/>
        </w:rPr>
        <w:t xml:space="preserve">Реализация – компонент список новостей </w:t>
      </w:r>
      <w:hyperlink r:id="rId60" w:history="1">
        <w:r w:rsidRPr="00164B80">
          <w:rPr>
            <w:rStyle w:val="Hyperlink"/>
            <w:b/>
            <w:bCs/>
          </w:rPr>
          <w:t>http://dev.1c-bitrix.ru/intranet_help/content/iblock/components_2/news/news_list.php</w:t>
        </w:r>
      </w:hyperlink>
      <w:r>
        <w:rPr>
          <w:b/>
          <w:bCs/>
        </w:rPr>
        <w:t xml:space="preserve"> </w:t>
      </w:r>
      <w:r w:rsidRPr="008C3D56">
        <w:rPr>
          <w:b/>
          <w:bCs/>
        </w:rPr>
        <w:t>без доработки стандартного функционала.</w:t>
      </w:r>
    </w:p>
    <w:p w:rsidR="009B22CC" w:rsidRDefault="009B22CC" w:rsidP="00D50644">
      <w:pPr>
        <w:pStyle w:val="Heading4"/>
      </w:pPr>
      <w:r>
        <w:t>Детальная страница акции/распродажи ЭТАП 1</w:t>
      </w:r>
    </w:p>
    <w:p w:rsidR="009B22CC" w:rsidRDefault="009B22CC" w:rsidP="00D50644">
      <w:pPr>
        <w:pStyle w:val="ListParagraph"/>
        <w:ind w:left="0"/>
      </w:pPr>
      <w:r w:rsidRPr="00E65BA4">
        <w:t>Текстовая страница.</w:t>
      </w:r>
      <w:r>
        <w:t xml:space="preserve"> Любая текстовая страница может содержать иллюстрации, таблицы и др. </w:t>
      </w:r>
      <w:bookmarkStart w:id="97" w:name="_Подарки"/>
      <w:bookmarkEnd w:id="97"/>
      <w:r>
        <w:t>Контент, добавляемый с помощью стандартных функций визуального редактора.</w:t>
      </w:r>
    </w:p>
    <w:p w:rsidR="009B22CC" w:rsidRDefault="009B22CC" w:rsidP="00D50644">
      <w:pPr>
        <w:pStyle w:val="ListParagraph"/>
        <w:ind w:left="0"/>
      </w:pPr>
    </w:p>
    <w:p w:rsidR="009B22CC" w:rsidRPr="00164B80" w:rsidRDefault="009B22CC" w:rsidP="00D50644">
      <w:pPr>
        <w:pStyle w:val="ListParagraph"/>
        <w:ind w:left="0"/>
        <w:rPr>
          <w:b/>
          <w:bCs/>
        </w:rPr>
      </w:pPr>
      <w:r w:rsidRPr="00164B80">
        <w:rPr>
          <w:b/>
          <w:bCs/>
        </w:rPr>
        <w:t xml:space="preserve">Реализация – компонент новости </w:t>
      </w:r>
      <w:hyperlink r:id="rId61" w:history="1">
        <w:r w:rsidRPr="00164B80">
          <w:rPr>
            <w:rStyle w:val="Hyperlink"/>
            <w:b/>
            <w:bCs/>
          </w:rPr>
          <w:t>http://dev.1c-bitrix.ru/user_help/content/iblock/components_2/news/news_detail.php</w:t>
        </w:r>
      </w:hyperlink>
      <w:r>
        <w:rPr>
          <w:b/>
          <w:bCs/>
        </w:rPr>
        <w:t xml:space="preserve"> </w:t>
      </w:r>
      <w:r w:rsidRPr="008C3D56">
        <w:rPr>
          <w:b/>
          <w:bCs/>
        </w:rPr>
        <w:t>без доработки стандартного функционала.</w:t>
      </w:r>
    </w:p>
    <w:p w:rsidR="009B22CC" w:rsidRDefault="009B22CC" w:rsidP="00D50644">
      <w:pPr>
        <w:pStyle w:val="Heading3"/>
      </w:pPr>
      <w:bookmarkStart w:id="98" w:name="_Toc328760180"/>
      <w:r>
        <w:t>Подарки ЭТАП 1</w:t>
      </w:r>
      <w:bookmarkEnd w:id="98"/>
    </w:p>
    <w:p w:rsidR="009B22CC" w:rsidRDefault="009B22CC" w:rsidP="00D50644">
      <w:pPr>
        <w:pStyle w:val="ListParagraph"/>
        <w:ind w:left="0"/>
      </w:pPr>
      <w:r w:rsidRPr="00E65BA4">
        <w:t>Текстовая страница.</w:t>
      </w:r>
      <w:r>
        <w:t xml:space="preserve"> Любая текстовая страница может содержать иллюстрации, таблицы и др. Контент, добавляемый с помощью стандартных функций визуального редактора.</w:t>
      </w:r>
    </w:p>
    <w:p w:rsidR="009B22CC" w:rsidRPr="00AB1846" w:rsidRDefault="009B22CC" w:rsidP="00AB1846">
      <w:pPr>
        <w:pStyle w:val="Heading3"/>
        <w:rPr>
          <w:rFonts w:cs="Times New Roman"/>
        </w:rPr>
      </w:pPr>
      <w:bookmarkStart w:id="99" w:name="_Распродажи"/>
      <w:bookmarkStart w:id="100" w:name="_Новости__Legna_"/>
      <w:bookmarkStart w:id="101" w:name="_Toc328760181"/>
      <w:bookmarkEnd w:id="99"/>
      <w:bookmarkEnd w:id="100"/>
      <w:r>
        <w:t>Новости «</w:t>
      </w:r>
      <w:r>
        <w:rPr>
          <w:lang w:val="en-US"/>
        </w:rPr>
        <w:t>Legna</w:t>
      </w:r>
      <w:r w:rsidRPr="00AB1846">
        <w:t>»</w:t>
      </w:r>
      <w:r>
        <w:t xml:space="preserve"> ЭТАП 1</w:t>
      </w:r>
      <w:bookmarkEnd w:id="101"/>
    </w:p>
    <w:p w:rsidR="009B22CC" w:rsidRDefault="009B22CC" w:rsidP="00AB1846">
      <w:bookmarkStart w:id="102" w:name="_Hlk326529333"/>
      <w:r>
        <w:t>Список новостей, отсортирован по дате, свежие новости вверху списка. Список разбит на страницы каждые 20 новостей.</w:t>
      </w:r>
    </w:p>
    <w:p w:rsidR="009B22CC" w:rsidRDefault="009B22CC" w:rsidP="00AB1846">
      <w:r>
        <w:t>Каждая новость в списке представлена следующей информацией:</w:t>
      </w:r>
    </w:p>
    <w:p w:rsidR="009B22CC" w:rsidRDefault="009B22CC" w:rsidP="003E4495">
      <w:pPr>
        <w:pStyle w:val="ListParagraph"/>
        <w:numPr>
          <w:ilvl w:val="0"/>
          <w:numId w:val="14"/>
        </w:numPr>
      </w:pPr>
      <w:r>
        <w:t>Заголовок (является ссылкой на детальную страницу новости)</w:t>
      </w:r>
    </w:p>
    <w:p w:rsidR="009B22CC" w:rsidRDefault="009B22CC" w:rsidP="003E4495">
      <w:pPr>
        <w:pStyle w:val="ListParagraph"/>
        <w:numPr>
          <w:ilvl w:val="0"/>
          <w:numId w:val="14"/>
        </w:numPr>
      </w:pPr>
      <w:r>
        <w:t>Анонс</w:t>
      </w:r>
    </w:p>
    <w:p w:rsidR="009B22CC" w:rsidRDefault="009B22CC" w:rsidP="003E4495">
      <w:pPr>
        <w:pStyle w:val="ListParagraph"/>
        <w:numPr>
          <w:ilvl w:val="0"/>
          <w:numId w:val="14"/>
        </w:numPr>
      </w:pPr>
      <w:r>
        <w:t>Иллюстрация-анонс (опционально)</w:t>
      </w:r>
    </w:p>
    <w:p w:rsidR="009B22CC" w:rsidRDefault="009B22CC" w:rsidP="00AB1846">
      <w:pPr>
        <w:pStyle w:val="Heading4"/>
      </w:pPr>
      <w:bookmarkStart w:id="103" w:name="_Детальная_страница_новости"/>
      <w:bookmarkEnd w:id="103"/>
      <w:r>
        <w:t>Детальная страница новости ЭТАП 1</w:t>
      </w:r>
    </w:p>
    <w:p w:rsidR="009B22CC" w:rsidRDefault="009B22CC" w:rsidP="00AB1846">
      <w:r>
        <w:t>Страница с полным текстом новости.  Также на странице содержится ссылка на список новостей («Вернуться в список новостей»).</w:t>
      </w:r>
    </w:p>
    <w:p w:rsidR="009B22CC" w:rsidRPr="00164B80" w:rsidRDefault="009B22CC" w:rsidP="00AB1846">
      <w:pPr>
        <w:rPr>
          <w:b/>
          <w:bCs/>
        </w:rPr>
      </w:pPr>
      <w:r w:rsidRPr="00164B80">
        <w:rPr>
          <w:b/>
          <w:bCs/>
        </w:rPr>
        <w:t xml:space="preserve">Реализация – компонент новости </w:t>
      </w:r>
      <w:hyperlink r:id="rId62" w:history="1">
        <w:r w:rsidRPr="00164B80">
          <w:rPr>
            <w:rStyle w:val="Hyperlink"/>
            <w:b/>
            <w:bCs/>
          </w:rPr>
          <w:t>http://dev.1c-bitrix.ru/user_help/content/iblock/components_2/news/news.php</w:t>
        </w:r>
      </w:hyperlink>
      <w:r>
        <w:rPr>
          <w:b/>
          <w:bCs/>
        </w:rPr>
        <w:t xml:space="preserve"> </w:t>
      </w:r>
      <w:r w:rsidRPr="008C3D56">
        <w:rPr>
          <w:b/>
          <w:bCs/>
        </w:rPr>
        <w:t>без доработки стандартного функционала.</w:t>
      </w:r>
    </w:p>
    <w:p w:rsidR="009B22CC" w:rsidRDefault="009B22CC" w:rsidP="00F933C3">
      <w:pPr>
        <w:pStyle w:val="Heading2"/>
      </w:pPr>
      <w:bookmarkStart w:id="104" w:name="_О_компании_1"/>
      <w:bookmarkStart w:id="105" w:name="_Toc328760182"/>
      <w:bookmarkEnd w:id="94"/>
      <w:bookmarkEnd w:id="102"/>
      <w:bookmarkEnd w:id="104"/>
      <w:r>
        <w:t>О компании</w:t>
      </w:r>
      <w:bookmarkEnd w:id="90"/>
      <w:bookmarkEnd w:id="105"/>
    </w:p>
    <w:p w:rsidR="009B22CC" w:rsidRDefault="009B22CC" w:rsidP="00A6399A">
      <w:pPr>
        <w:pStyle w:val="Heading3"/>
      </w:pPr>
      <w:bookmarkStart w:id="106" w:name="_Информация"/>
      <w:bookmarkStart w:id="107" w:name="_Toc328760183"/>
      <w:bookmarkEnd w:id="106"/>
      <w:r>
        <w:t>Информация ЭТАП 1</w:t>
      </w:r>
      <w:bookmarkEnd w:id="107"/>
    </w:p>
    <w:p w:rsidR="009B22CC" w:rsidRPr="00A6399A" w:rsidRDefault="009B22CC" w:rsidP="00A6399A">
      <w:bookmarkStart w:id="108" w:name="_Hlk326443262"/>
      <w:r>
        <w:t>Текстовая страница.</w:t>
      </w:r>
    </w:p>
    <w:p w:rsidR="009B22CC" w:rsidRDefault="009B22CC" w:rsidP="001807BD">
      <w:pPr>
        <w:pStyle w:val="Heading3"/>
      </w:pPr>
      <w:bookmarkStart w:id="109" w:name="_Производство"/>
      <w:bookmarkStart w:id="110" w:name="_Toc328760184"/>
      <w:bookmarkEnd w:id="108"/>
      <w:bookmarkEnd w:id="109"/>
      <w:r>
        <w:t>Производство ЭТАП 1</w:t>
      </w:r>
      <w:bookmarkEnd w:id="110"/>
    </w:p>
    <w:p w:rsidR="009B22CC" w:rsidRPr="00A6399A" w:rsidRDefault="009B22CC" w:rsidP="00A6399A">
      <w:r>
        <w:t>Текстовая страница.</w:t>
      </w:r>
    </w:p>
    <w:p w:rsidR="009B22CC" w:rsidRDefault="009B22CC" w:rsidP="00A6399A">
      <w:pPr>
        <w:pStyle w:val="Heading3"/>
      </w:pPr>
      <w:bookmarkStart w:id="111" w:name="_Материалы"/>
      <w:bookmarkStart w:id="112" w:name="_Toc328760185"/>
      <w:bookmarkEnd w:id="111"/>
      <w:r>
        <w:t>Материалы ЭТАП 1</w:t>
      </w:r>
      <w:bookmarkEnd w:id="112"/>
    </w:p>
    <w:p w:rsidR="009B22CC" w:rsidRPr="00A6399A" w:rsidRDefault="009B22CC" w:rsidP="00A6399A">
      <w:r>
        <w:t>Текстовая страница.</w:t>
      </w:r>
    </w:p>
    <w:p w:rsidR="009B22CC" w:rsidRDefault="009B22CC" w:rsidP="00A6399A">
      <w:pPr>
        <w:pStyle w:val="Heading3"/>
      </w:pPr>
      <w:bookmarkStart w:id="113" w:name="_Дизайн"/>
      <w:bookmarkStart w:id="114" w:name="_Toc328760186"/>
      <w:bookmarkEnd w:id="113"/>
      <w:r>
        <w:t>Дизайн ЭТАП 1</w:t>
      </w:r>
      <w:bookmarkEnd w:id="114"/>
    </w:p>
    <w:p w:rsidR="009B22CC" w:rsidRPr="00A6399A" w:rsidRDefault="009B22CC" w:rsidP="00A6399A">
      <w:r>
        <w:t>Текстовая страница.</w:t>
      </w:r>
    </w:p>
    <w:p w:rsidR="009B22CC" w:rsidRDefault="009B22CC" w:rsidP="00A6399A">
      <w:pPr>
        <w:pStyle w:val="Heading3"/>
      </w:pPr>
      <w:bookmarkStart w:id="115" w:name="_Стоимость__кухонь_"/>
      <w:bookmarkStart w:id="116" w:name="_Toc328760187"/>
      <w:bookmarkEnd w:id="115"/>
      <w:r>
        <w:t>Стоимость (кухонь) ЭТАП 1</w:t>
      </w:r>
      <w:bookmarkEnd w:id="116"/>
    </w:p>
    <w:p w:rsidR="009B22CC" w:rsidRPr="00A6399A" w:rsidRDefault="009B22CC" w:rsidP="00A6399A">
      <w:r>
        <w:t>Текстовая страница.</w:t>
      </w:r>
    </w:p>
    <w:p w:rsidR="009B22CC" w:rsidRPr="00E65BA4" w:rsidRDefault="009B22CC" w:rsidP="00A6399A">
      <w:pPr>
        <w:pStyle w:val="Heading3"/>
        <w:rPr>
          <w:rFonts w:cs="Times New Roman"/>
        </w:rPr>
      </w:pPr>
      <w:bookmarkStart w:id="117" w:name="_Вакансии"/>
      <w:bookmarkStart w:id="118" w:name="_Toc328760188"/>
      <w:bookmarkEnd w:id="117"/>
      <w:r w:rsidRPr="00E65BA4">
        <w:t>Вакансии</w:t>
      </w:r>
      <w:r>
        <w:t xml:space="preserve"> ЭТАП 1</w:t>
      </w:r>
      <w:bookmarkEnd w:id="118"/>
    </w:p>
    <w:p w:rsidR="009B22CC" w:rsidRPr="00E65BA4" w:rsidRDefault="009B22CC" w:rsidP="00A6399A">
      <w:r w:rsidRPr="00E65BA4">
        <w:t>Страница со списком вакансий. Каждая вакансия представлена</w:t>
      </w:r>
    </w:p>
    <w:p w:rsidR="009B22CC" w:rsidRPr="00E65BA4" w:rsidRDefault="009B22CC" w:rsidP="003E4495">
      <w:pPr>
        <w:pStyle w:val="ListParagraph"/>
        <w:numPr>
          <w:ilvl w:val="0"/>
          <w:numId w:val="15"/>
        </w:numPr>
      </w:pPr>
      <w:r w:rsidRPr="00E65BA4">
        <w:t>Названием (является ссылкой на детальную страницу вакансии)</w:t>
      </w:r>
    </w:p>
    <w:p w:rsidR="009B22CC" w:rsidRPr="00E65BA4" w:rsidRDefault="009B22CC" w:rsidP="003E4495">
      <w:pPr>
        <w:pStyle w:val="ListParagraph"/>
        <w:numPr>
          <w:ilvl w:val="0"/>
          <w:numId w:val="15"/>
        </w:numPr>
      </w:pPr>
      <w:r>
        <w:t>Текстом вакансии</w:t>
      </w:r>
    </w:p>
    <w:p w:rsidR="009B22CC" w:rsidRDefault="009B22CC" w:rsidP="00A6399A">
      <w:pPr>
        <w:pStyle w:val="Heading3"/>
      </w:pPr>
      <w:bookmarkStart w:id="119" w:name="_Контакты_1"/>
      <w:bookmarkStart w:id="120" w:name="_Toc328760189"/>
      <w:bookmarkEnd w:id="119"/>
      <w:r>
        <w:t>Контакты ЭТАП 1</w:t>
      </w:r>
      <w:bookmarkEnd w:id="120"/>
    </w:p>
    <w:p w:rsidR="009B22CC" w:rsidRPr="001807BD" w:rsidRDefault="009B22CC" w:rsidP="001807BD">
      <w:r>
        <w:t>На странице контактов размещены карта проезда и контактная информация компании. Карта проезда выполненная при помощи стандартных средств, предоставляемых Яндекс.Картами.</w:t>
      </w:r>
    </w:p>
    <w:p w:rsidR="009B22CC" w:rsidRDefault="009B22CC" w:rsidP="00F933C3">
      <w:pPr>
        <w:pStyle w:val="Heading2"/>
      </w:pPr>
      <w:bookmarkStart w:id="121" w:name="_Контакты"/>
      <w:bookmarkStart w:id="122" w:name="_Страница_404"/>
      <w:bookmarkStart w:id="123" w:name="_Сервис"/>
      <w:bookmarkStart w:id="124" w:name="_Toc328760190"/>
      <w:bookmarkStart w:id="125" w:name="_Toc325651680"/>
      <w:bookmarkEnd w:id="121"/>
      <w:bookmarkEnd w:id="122"/>
      <w:bookmarkEnd w:id="123"/>
      <w:r>
        <w:t>Сервис</w:t>
      </w:r>
      <w:bookmarkEnd w:id="124"/>
    </w:p>
    <w:p w:rsidR="009B22CC" w:rsidRDefault="009B22CC" w:rsidP="001807BD">
      <w:pPr>
        <w:pStyle w:val="Heading3"/>
      </w:pPr>
      <w:bookmarkStart w:id="126" w:name="_Дизайн_проект"/>
      <w:bookmarkStart w:id="127" w:name="_Toc328760191"/>
      <w:bookmarkEnd w:id="126"/>
      <w:r>
        <w:t>Дизайн-проект ЭТАП 1</w:t>
      </w:r>
      <w:bookmarkEnd w:id="127"/>
    </w:p>
    <w:p w:rsidR="009B22CC" w:rsidRPr="001807BD" w:rsidRDefault="009B22CC" w:rsidP="001807BD">
      <w:r w:rsidRPr="00E65BA4">
        <w:t>Текстовая страница.</w:t>
      </w:r>
    </w:p>
    <w:p w:rsidR="009B22CC" w:rsidRDefault="009B22CC" w:rsidP="001807BD">
      <w:pPr>
        <w:pStyle w:val="Heading3"/>
      </w:pPr>
      <w:bookmarkStart w:id="128" w:name="_Онлайн_расчет_кухни"/>
      <w:bookmarkStart w:id="129" w:name="_Toc328760192"/>
      <w:bookmarkEnd w:id="128"/>
      <w:r>
        <w:t>Заказ расчета кухни ЭТАП 1</w:t>
      </w:r>
      <w:bookmarkEnd w:id="129"/>
    </w:p>
    <w:p w:rsidR="009B22CC" w:rsidRDefault="009B22CC" w:rsidP="002F0CF8">
      <w:pPr>
        <w:pStyle w:val="NoSpacing"/>
      </w:pPr>
      <w:bookmarkStart w:id="130" w:name="_Замер_помещения"/>
      <w:bookmarkEnd w:id="130"/>
      <w:r>
        <w:t>Форма со следующими элементами:</w:t>
      </w:r>
    </w:p>
    <w:p w:rsidR="009B22CC" w:rsidRDefault="009B22CC" w:rsidP="002F0CF8">
      <w:pPr>
        <w:pStyle w:val="NoSpacing"/>
        <w:numPr>
          <w:ilvl w:val="0"/>
          <w:numId w:val="33"/>
        </w:numPr>
      </w:pPr>
      <w:r>
        <w:t xml:space="preserve">ФИО </w:t>
      </w:r>
      <w:r>
        <w:rPr>
          <w:lang w:val="en-US"/>
        </w:rPr>
        <w:t>[</w:t>
      </w:r>
      <w:r>
        <w:t>поле</w:t>
      </w:r>
      <w:r>
        <w:rPr>
          <w:lang w:val="en-US"/>
        </w:rPr>
        <w:t>]</w:t>
      </w:r>
      <w:r>
        <w:t xml:space="preserve"> </w:t>
      </w:r>
      <w:r w:rsidRPr="00DB5263">
        <w:rPr>
          <w:b/>
          <w:bCs/>
        </w:rPr>
        <w:t>*</w:t>
      </w:r>
    </w:p>
    <w:p w:rsidR="009B22CC" w:rsidRDefault="009B22CC" w:rsidP="002F0CF8">
      <w:pPr>
        <w:pStyle w:val="NoSpacing"/>
        <w:numPr>
          <w:ilvl w:val="0"/>
          <w:numId w:val="33"/>
        </w:numPr>
      </w:pPr>
      <w:r>
        <w:t xml:space="preserve">Город </w:t>
      </w:r>
      <w:r w:rsidRPr="00261E7B">
        <w:t>[</w:t>
      </w:r>
      <w:r>
        <w:t>селект-список</w:t>
      </w:r>
      <w:r w:rsidRPr="00261E7B">
        <w:t>]</w:t>
      </w:r>
      <w:r>
        <w:t xml:space="preserve"> (город определяется по </w:t>
      </w:r>
      <w:r>
        <w:rPr>
          <w:lang w:val="en-US"/>
        </w:rPr>
        <w:t>ip</w:t>
      </w:r>
      <w:r>
        <w:t>, определившееся название города предустановлено)</w:t>
      </w:r>
    </w:p>
    <w:p w:rsidR="009B22CC" w:rsidRDefault="009B22CC" w:rsidP="002F0CF8">
      <w:pPr>
        <w:pStyle w:val="NoSpacing"/>
        <w:numPr>
          <w:ilvl w:val="0"/>
          <w:numId w:val="33"/>
        </w:numPr>
      </w:pPr>
      <w:r w:rsidRPr="002F0CF8">
        <w:t xml:space="preserve"> </w:t>
      </w:r>
      <w:r>
        <w:t xml:space="preserve">Моего города нет в списке </w:t>
      </w:r>
      <w:r w:rsidRPr="002F0CF8">
        <w:t>[</w:t>
      </w:r>
      <w:r>
        <w:t>чекбокс</w:t>
      </w:r>
      <w:r w:rsidRPr="002F0CF8">
        <w:t>]</w:t>
      </w:r>
    </w:p>
    <w:p w:rsidR="009B22CC" w:rsidRDefault="009B22CC" w:rsidP="00F85747">
      <w:pPr>
        <w:pStyle w:val="NoSpacing"/>
        <w:numPr>
          <w:ilvl w:val="0"/>
          <w:numId w:val="33"/>
        </w:numPr>
      </w:pPr>
      <w:r>
        <w:t xml:space="preserve">Мой город </w:t>
      </w:r>
      <w:r w:rsidRPr="00261E7B">
        <w:t>[</w:t>
      </w:r>
      <w:r>
        <w:t>поле</w:t>
      </w:r>
      <w:r w:rsidRPr="00261E7B">
        <w:t>]</w:t>
      </w:r>
      <w:r>
        <w:t xml:space="preserve"> (появляется, если отмечен чекбокс «Моего города нет в списке»</w:t>
      </w:r>
    </w:p>
    <w:p w:rsidR="009B22CC" w:rsidRDefault="009B22CC" w:rsidP="002F0CF8">
      <w:pPr>
        <w:pStyle w:val="NoSpacing"/>
        <w:numPr>
          <w:ilvl w:val="0"/>
          <w:numId w:val="33"/>
        </w:numPr>
      </w:pPr>
      <w:r>
        <w:t xml:space="preserve">Салон (ближайший) </w:t>
      </w:r>
      <w:r w:rsidRPr="002F0CF8">
        <w:t>[</w:t>
      </w:r>
      <w:r>
        <w:t>поле</w:t>
      </w:r>
      <w:r w:rsidRPr="002F0CF8">
        <w:t>]</w:t>
      </w:r>
      <w:r>
        <w:t xml:space="preserve"> (предустановленное значение, связано с полем «город». В поле только магазины, которые есть в этом городе. Магазины отсортированы в алфавитном порядке. Поле выводится только если не отмечен чекбокс «моего города нет в списке».</w:t>
      </w:r>
    </w:p>
    <w:p w:rsidR="009B22CC" w:rsidRDefault="009B22CC" w:rsidP="002F0CF8">
      <w:pPr>
        <w:pStyle w:val="NoSpacing"/>
        <w:numPr>
          <w:ilvl w:val="0"/>
          <w:numId w:val="33"/>
        </w:numPr>
      </w:pPr>
      <w:r>
        <w:t xml:space="preserve">e-mail </w:t>
      </w:r>
      <w:r w:rsidRPr="002F0CF8">
        <w:t>[</w:t>
      </w:r>
      <w:r>
        <w:t>поле</w:t>
      </w:r>
      <w:r w:rsidRPr="002F0CF8">
        <w:t>]</w:t>
      </w:r>
      <w:r>
        <w:t xml:space="preserve"> </w:t>
      </w:r>
      <w:r w:rsidRPr="00DB5263">
        <w:rPr>
          <w:b/>
          <w:bCs/>
        </w:rPr>
        <w:t>*</w:t>
      </w:r>
    </w:p>
    <w:p w:rsidR="009B22CC" w:rsidRDefault="009B22CC" w:rsidP="002F0CF8">
      <w:pPr>
        <w:pStyle w:val="NoSpacing"/>
        <w:numPr>
          <w:ilvl w:val="0"/>
          <w:numId w:val="33"/>
        </w:numPr>
      </w:pPr>
      <w:r>
        <w:t xml:space="preserve">Тел </w:t>
      </w:r>
      <w:r w:rsidRPr="002F0CF8">
        <w:t>[</w:t>
      </w:r>
      <w:r>
        <w:t>поле</w:t>
      </w:r>
      <w:r w:rsidRPr="002F0CF8">
        <w:t>]</w:t>
      </w:r>
      <w:r>
        <w:t xml:space="preserve"> </w:t>
      </w:r>
      <w:r w:rsidRPr="00DB5263">
        <w:rPr>
          <w:b/>
          <w:bCs/>
        </w:rPr>
        <w:t>*</w:t>
      </w:r>
    </w:p>
    <w:p w:rsidR="009B22CC" w:rsidRDefault="009B22CC" w:rsidP="002F0CF8">
      <w:pPr>
        <w:pStyle w:val="NoSpacing"/>
        <w:numPr>
          <w:ilvl w:val="0"/>
          <w:numId w:val="33"/>
        </w:numPr>
      </w:pPr>
      <w:r>
        <w:t xml:space="preserve">Марка </w:t>
      </w:r>
      <w:r w:rsidRPr="00261E7B">
        <w:t>[</w:t>
      </w:r>
      <w:r>
        <w:t>селект-список</w:t>
      </w:r>
      <w:r w:rsidRPr="00261E7B">
        <w:t>]</w:t>
      </w:r>
      <w:r>
        <w:t xml:space="preserve"> (марки кухонь, Легна и Легна Сити, предустановленное значение — Легна) </w:t>
      </w:r>
      <w:r w:rsidRPr="00DB5263">
        <w:rPr>
          <w:b/>
          <w:bCs/>
        </w:rPr>
        <w:t>*</w:t>
      </w:r>
    </w:p>
    <w:p w:rsidR="009B22CC" w:rsidRDefault="009B22CC" w:rsidP="002F0CF8">
      <w:pPr>
        <w:pStyle w:val="NoSpacing"/>
        <w:numPr>
          <w:ilvl w:val="0"/>
          <w:numId w:val="33"/>
        </w:numPr>
      </w:pPr>
      <w:r>
        <w:t xml:space="preserve">Модель </w:t>
      </w:r>
      <w:r w:rsidRPr="00261E7B">
        <w:t>[</w:t>
      </w:r>
      <w:r>
        <w:t>селект-список</w:t>
      </w:r>
      <w:r w:rsidRPr="00261E7B">
        <w:t>]</w:t>
      </w:r>
      <w:r>
        <w:t xml:space="preserve"> (селект связан с селектом «Марка», в нем выводятся модели из выбранной марки. Модели отсортированы по алфавиту, первая в списке модель — предустановленное значение) </w:t>
      </w:r>
      <w:r w:rsidRPr="00DB5263">
        <w:rPr>
          <w:b/>
          <w:bCs/>
        </w:rPr>
        <w:t>*</w:t>
      </w:r>
    </w:p>
    <w:p w:rsidR="009B22CC" w:rsidRPr="00DB5263" w:rsidRDefault="009B22CC" w:rsidP="002F0CF8">
      <w:pPr>
        <w:pStyle w:val="NoSpacing"/>
        <w:numPr>
          <w:ilvl w:val="0"/>
          <w:numId w:val="33"/>
        </w:numPr>
      </w:pPr>
      <w:r>
        <w:t>Р</w:t>
      </w:r>
      <w:r w:rsidRPr="002F0CF8">
        <w:t>асположение</w:t>
      </w:r>
      <w:r w:rsidRPr="002F0CF8">
        <w:tab/>
      </w:r>
    </w:p>
    <w:p w:rsidR="009B22CC" w:rsidRPr="00DB5263" w:rsidRDefault="009B22CC" w:rsidP="00DB5263">
      <w:pPr>
        <w:pStyle w:val="NoSpacing"/>
        <w:numPr>
          <w:ilvl w:val="1"/>
          <w:numId w:val="33"/>
        </w:numPr>
      </w:pPr>
      <w:r w:rsidRPr="002F0CF8">
        <w:t>прямая</w:t>
      </w:r>
      <w:r>
        <w:t>/</w:t>
      </w:r>
      <w:r w:rsidRPr="002F0CF8">
        <w:t>угловая</w:t>
      </w:r>
      <w:r>
        <w:t xml:space="preserve">/П-образная </w:t>
      </w:r>
      <w:r w:rsidRPr="002F0CF8">
        <w:t>[</w:t>
      </w:r>
      <w:r>
        <w:t>радио</w:t>
      </w:r>
      <w:r w:rsidRPr="002F0CF8">
        <w:t>]</w:t>
      </w:r>
    </w:p>
    <w:p w:rsidR="009B22CC" w:rsidRPr="002F0CF8" w:rsidRDefault="009B22CC" w:rsidP="00DB5263">
      <w:pPr>
        <w:pStyle w:val="NoSpacing"/>
        <w:ind w:left="720"/>
      </w:pPr>
      <w:r>
        <w:rPr>
          <w:noProof/>
          <w:lang w:eastAsia="ru-RU"/>
        </w:rPr>
        <w:pict>
          <v:shape id="_x0000_i1047" type="#_x0000_t75" style="width:285pt;height:78pt;visibility:visible">
            <v:imagedata r:id="rId63" o:title=""/>
          </v:shape>
        </w:pict>
      </w:r>
    </w:p>
    <w:p w:rsidR="009B22CC" w:rsidRPr="002F0CF8" w:rsidRDefault="009B22CC" w:rsidP="002F0CF8">
      <w:pPr>
        <w:pStyle w:val="NoSpacing"/>
        <w:numPr>
          <w:ilvl w:val="0"/>
          <w:numId w:val="33"/>
        </w:numPr>
      </w:pPr>
      <w:r>
        <w:t>Р</w:t>
      </w:r>
      <w:r w:rsidRPr="002F0CF8">
        <w:t>азмер помещения</w:t>
      </w:r>
      <w:r>
        <w:t xml:space="preserve"> в мм.</w:t>
      </w:r>
    </w:p>
    <w:p w:rsidR="009B22CC" w:rsidRDefault="009B22CC" w:rsidP="00DB5263">
      <w:pPr>
        <w:pStyle w:val="NoSpacing"/>
        <w:numPr>
          <w:ilvl w:val="1"/>
          <w:numId w:val="33"/>
        </w:numPr>
      </w:pPr>
      <w:r>
        <w:t>длина (a)</w:t>
      </w:r>
      <w:r>
        <w:rPr>
          <w:lang w:val="en-US"/>
        </w:rPr>
        <w:t xml:space="preserve"> </w:t>
      </w:r>
      <w:r w:rsidRPr="002F0CF8">
        <w:t>[</w:t>
      </w:r>
      <w:r>
        <w:t>поле</w:t>
      </w:r>
      <w:r w:rsidRPr="002F0CF8">
        <w:t>]</w:t>
      </w:r>
      <w:r>
        <w:tab/>
      </w:r>
    </w:p>
    <w:p w:rsidR="009B22CC" w:rsidRPr="00DB5263" w:rsidRDefault="009B22CC" w:rsidP="00DB5263">
      <w:pPr>
        <w:pStyle w:val="NoSpacing"/>
        <w:numPr>
          <w:ilvl w:val="1"/>
          <w:numId w:val="33"/>
        </w:numPr>
      </w:pPr>
      <w:r>
        <w:t>ширина (b)</w:t>
      </w:r>
      <w:r>
        <w:rPr>
          <w:lang w:val="en-US"/>
        </w:rPr>
        <w:t xml:space="preserve"> </w:t>
      </w:r>
      <w:r w:rsidRPr="002F0CF8">
        <w:t>[</w:t>
      </w:r>
      <w:r>
        <w:t>поле</w:t>
      </w:r>
      <w:r w:rsidRPr="002F0CF8">
        <w:t>]</w:t>
      </w:r>
      <w:r>
        <w:tab/>
      </w:r>
    </w:p>
    <w:p w:rsidR="009B22CC" w:rsidRDefault="009B22CC" w:rsidP="00DB5263">
      <w:pPr>
        <w:pStyle w:val="NoSpacing"/>
        <w:ind w:left="720"/>
      </w:pPr>
      <w:r>
        <w:rPr>
          <w:noProof/>
          <w:lang w:eastAsia="ru-RU"/>
        </w:rPr>
        <w:pict>
          <v:shape id="_x0000_i1048" type="#_x0000_t75" style="width:174pt;height:84pt;visibility:visible">
            <v:imagedata r:id="rId64" o:title=""/>
          </v:shape>
        </w:pict>
      </w:r>
    </w:p>
    <w:p w:rsidR="009B22CC" w:rsidRDefault="009B22CC" w:rsidP="00DB5263">
      <w:pPr>
        <w:pStyle w:val="NoSpacing"/>
        <w:numPr>
          <w:ilvl w:val="0"/>
          <w:numId w:val="33"/>
        </w:numPr>
      </w:pPr>
      <w:r>
        <w:t>Т</w:t>
      </w:r>
      <w:r w:rsidRPr="002F0CF8">
        <w:t>ехника</w:t>
      </w:r>
      <w:r>
        <w:t xml:space="preserve"> (позиции администратор может редактировать, добавлять, удалять в админке)</w:t>
      </w:r>
    </w:p>
    <w:p w:rsidR="009B22CC" w:rsidRDefault="009B22CC" w:rsidP="00DB5263">
      <w:pPr>
        <w:pStyle w:val="NoSpacing"/>
        <w:numPr>
          <w:ilvl w:val="1"/>
          <w:numId w:val="33"/>
        </w:numPr>
      </w:pPr>
      <w:r>
        <w:t xml:space="preserve">Холодильник </w:t>
      </w:r>
      <w:r w:rsidRPr="00DB5263">
        <w:t>[</w:t>
      </w:r>
      <w:r>
        <w:t>чекбокс</w:t>
      </w:r>
      <w:r w:rsidRPr="00DB5263">
        <w:t>]</w:t>
      </w:r>
    </w:p>
    <w:p w:rsidR="009B22CC" w:rsidRDefault="009B22CC" w:rsidP="00DB5263">
      <w:pPr>
        <w:pStyle w:val="NoSpacing"/>
        <w:numPr>
          <w:ilvl w:val="1"/>
          <w:numId w:val="33"/>
        </w:numPr>
      </w:pPr>
      <w:r w:rsidRPr="00DB5263">
        <w:t xml:space="preserve"> </w:t>
      </w:r>
      <w:r>
        <w:t xml:space="preserve">Духовой шкаф </w:t>
      </w:r>
      <w:r w:rsidRPr="00DB5263">
        <w:t>[</w:t>
      </w:r>
      <w:r>
        <w:t>чекбокс</w:t>
      </w:r>
      <w:r w:rsidRPr="00DB5263">
        <w:t>]</w:t>
      </w:r>
    </w:p>
    <w:p w:rsidR="009B22CC" w:rsidRDefault="009B22CC" w:rsidP="00DB5263">
      <w:pPr>
        <w:pStyle w:val="NoSpacing"/>
        <w:numPr>
          <w:ilvl w:val="1"/>
          <w:numId w:val="33"/>
        </w:numPr>
      </w:pPr>
      <w:r>
        <w:t>…</w:t>
      </w:r>
    </w:p>
    <w:p w:rsidR="009B22CC" w:rsidRPr="002F0CF8" w:rsidRDefault="009B22CC" w:rsidP="00DB5263">
      <w:pPr>
        <w:pStyle w:val="NoSpacing"/>
        <w:numPr>
          <w:ilvl w:val="0"/>
          <w:numId w:val="33"/>
        </w:numPr>
      </w:pPr>
      <w:r>
        <w:t>В</w:t>
      </w:r>
      <w:r w:rsidRPr="002F0CF8">
        <w:t>страиваемая</w:t>
      </w:r>
      <w:r>
        <w:t>/</w:t>
      </w:r>
      <w:r w:rsidRPr="002F0CF8">
        <w:t>не встраиваемая</w:t>
      </w:r>
      <w:r>
        <w:t xml:space="preserve"> </w:t>
      </w:r>
      <w:r w:rsidRPr="002F0CF8">
        <w:t>[</w:t>
      </w:r>
      <w:r>
        <w:t>радио</w:t>
      </w:r>
      <w:r w:rsidRPr="002F0CF8">
        <w:t>]</w:t>
      </w:r>
    </w:p>
    <w:p w:rsidR="009B22CC" w:rsidRPr="002F0CF8" w:rsidRDefault="009B22CC" w:rsidP="002F0CF8">
      <w:pPr>
        <w:pStyle w:val="NoSpacing"/>
        <w:numPr>
          <w:ilvl w:val="0"/>
          <w:numId w:val="33"/>
        </w:numPr>
      </w:pPr>
      <w:r>
        <w:t>П</w:t>
      </w:r>
      <w:r w:rsidRPr="002F0CF8">
        <w:t>ожелания</w:t>
      </w:r>
      <w:r>
        <w:t xml:space="preserve"> </w:t>
      </w:r>
      <w:r w:rsidRPr="002F0CF8">
        <w:t>[</w:t>
      </w:r>
      <w:r>
        <w:t>поле</w:t>
      </w:r>
      <w:r w:rsidRPr="002F0CF8">
        <w:t>]</w:t>
      </w:r>
    </w:p>
    <w:p w:rsidR="009B22CC" w:rsidRDefault="009B22CC" w:rsidP="002F0CF8">
      <w:pPr>
        <w:pStyle w:val="NoSpacing"/>
        <w:numPr>
          <w:ilvl w:val="0"/>
          <w:numId w:val="33"/>
        </w:numPr>
      </w:pPr>
      <w:r>
        <w:t>З</w:t>
      </w:r>
      <w:r w:rsidRPr="002F0CF8">
        <w:t>агрузить файл</w:t>
      </w:r>
      <w:r>
        <w:t xml:space="preserve"> </w:t>
      </w:r>
      <w:r w:rsidRPr="002F0CF8">
        <w:t>[</w:t>
      </w:r>
      <w:r>
        <w:t>поле</w:t>
      </w:r>
      <w:r w:rsidRPr="002F0CF8">
        <w:t>]</w:t>
      </w:r>
      <w:r>
        <w:t xml:space="preserve"> (файл до 1 МБ, с расширением </w:t>
      </w:r>
      <w:r>
        <w:rPr>
          <w:lang w:val="en-US"/>
        </w:rPr>
        <w:t>jpg</w:t>
      </w:r>
      <w:r w:rsidRPr="00911139">
        <w:t xml:space="preserve">, </w:t>
      </w:r>
      <w:r>
        <w:rPr>
          <w:lang w:val="en-US"/>
        </w:rPr>
        <w:t>jpeg</w:t>
      </w:r>
      <w:r w:rsidRPr="00911139">
        <w:t xml:space="preserve">, </w:t>
      </w:r>
      <w:r>
        <w:rPr>
          <w:lang w:val="en-US"/>
        </w:rPr>
        <w:t>png</w:t>
      </w:r>
      <w:r w:rsidRPr="00911139">
        <w:t xml:space="preserve">, </w:t>
      </w:r>
      <w:r>
        <w:rPr>
          <w:lang w:val="en-US"/>
        </w:rPr>
        <w:t>gif</w:t>
      </w:r>
      <w:r w:rsidRPr="00911139">
        <w:t xml:space="preserve">, </w:t>
      </w:r>
      <w:r>
        <w:rPr>
          <w:lang w:val="en-US"/>
        </w:rPr>
        <w:t>pdf</w:t>
      </w:r>
      <w:r w:rsidRPr="00911139">
        <w:t>)</w:t>
      </w:r>
    </w:p>
    <w:p w:rsidR="009B22CC" w:rsidRPr="002F0CF8" w:rsidRDefault="009B22CC" w:rsidP="002F0CF8">
      <w:pPr>
        <w:pStyle w:val="NoSpacing"/>
        <w:numPr>
          <w:ilvl w:val="0"/>
          <w:numId w:val="33"/>
        </w:numPr>
      </w:pPr>
      <w:r>
        <w:rPr>
          <w:lang w:val="en-US"/>
        </w:rPr>
        <w:t xml:space="preserve">CAPTCHA </w:t>
      </w:r>
      <w:r w:rsidRPr="002F0CF8">
        <w:t>[</w:t>
      </w:r>
      <w:r>
        <w:t>поле</w:t>
      </w:r>
      <w:r w:rsidRPr="002F0CF8">
        <w:t>]</w:t>
      </w:r>
    </w:p>
    <w:p w:rsidR="009B22CC" w:rsidRDefault="009B22CC" w:rsidP="002F0CF8">
      <w:pPr>
        <w:pStyle w:val="NoSpacing"/>
        <w:numPr>
          <w:ilvl w:val="0"/>
          <w:numId w:val="33"/>
        </w:numPr>
      </w:pPr>
      <w:r>
        <w:t xml:space="preserve">Кнопка «Отправить» </w:t>
      </w:r>
      <w:r w:rsidRPr="002F0CF8">
        <w:t>[</w:t>
      </w:r>
      <w:r>
        <w:t>поле</w:t>
      </w:r>
      <w:r w:rsidRPr="002F0CF8">
        <w:t>]</w:t>
      </w:r>
    </w:p>
    <w:p w:rsidR="009B22CC" w:rsidRDefault="009B22CC" w:rsidP="00DB5263">
      <w:pPr>
        <w:pStyle w:val="NoSpacing"/>
      </w:pPr>
      <w:r>
        <w:t>Обязательные поля помечены символом «</w:t>
      </w:r>
      <w:r w:rsidRPr="00DB5263">
        <w:rPr>
          <w:b/>
          <w:bCs/>
        </w:rPr>
        <w:t>*</w:t>
      </w:r>
      <w:r>
        <w:t>».</w:t>
      </w:r>
    </w:p>
    <w:p w:rsidR="009B22CC" w:rsidRDefault="009B22CC" w:rsidP="00DB5263">
      <w:pPr>
        <w:pStyle w:val="Heading4"/>
      </w:pPr>
      <w:r>
        <w:t>Валидация формы</w:t>
      </w:r>
    </w:p>
    <w:p w:rsidR="009B22CC" w:rsidRDefault="009B22CC" w:rsidP="00DB5263">
      <w:r>
        <w:t>Перед отправкой формы нужно проверять</w:t>
      </w:r>
    </w:p>
    <w:p w:rsidR="009B22CC" w:rsidRPr="00911139" w:rsidRDefault="009B22CC" w:rsidP="00DB5263">
      <w:pPr>
        <w:pStyle w:val="ListParagraph"/>
        <w:numPr>
          <w:ilvl w:val="0"/>
          <w:numId w:val="7"/>
        </w:numPr>
      </w:pPr>
      <w:r>
        <w:t>Корректность формата изображения</w:t>
      </w:r>
    </w:p>
    <w:p w:rsidR="009B22CC" w:rsidRDefault="009B22CC" w:rsidP="00DB5263">
      <w:pPr>
        <w:pStyle w:val="ListParagraph"/>
        <w:numPr>
          <w:ilvl w:val="0"/>
          <w:numId w:val="7"/>
        </w:numPr>
      </w:pPr>
      <w:r>
        <w:t>Вес изображения</w:t>
      </w:r>
    </w:p>
    <w:p w:rsidR="009B22CC" w:rsidRDefault="009B22CC" w:rsidP="00DB5263">
      <w:pPr>
        <w:pStyle w:val="ListParagraph"/>
        <w:numPr>
          <w:ilvl w:val="0"/>
          <w:numId w:val="7"/>
        </w:numPr>
      </w:pPr>
      <w:r>
        <w:t>Соответствие максимальной длине сообщения (3 тысячи знаков)</w:t>
      </w:r>
    </w:p>
    <w:p w:rsidR="009B22CC" w:rsidRDefault="009B22CC" w:rsidP="00DB5263">
      <w:pPr>
        <w:pStyle w:val="ListParagraph"/>
        <w:numPr>
          <w:ilvl w:val="0"/>
          <w:numId w:val="7"/>
        </w:numPr>
      </w:pPr>
      <w:r>
        <w:t>Наличие данных в обязательных для заполнения полях</w:t>
      </w:r>
    </w:p>
    <w:p w:rsidR="009B22CC" w:rsidRDefault="009B22CC" w:rsidP="00DB5263">
      <w:pPr>
        <w:pStyle w:val="ListParagraph"/>
        <w:numPr>
          <w:ilvl w:val="0"/>
          <w:numId w:val="7"/>
        </w:numPr>
      </w:pPr>
      <w:r>
        <w:t>Совпадение кода CAPTCHA с картинки с введенным кодом</w:t>
      </w:r>
    </w:p>
    <w:p w:rsidR="009B22CC" w:rsidRDefault="009B22CC" w:rsidP="00DB5263">
      <w:r>
        <w:t xml:space="preserve">Сообщение, отправленное через форму обратной связи, появляется в списке сообщений в системе управления сайтом, а также в виде электронного письма с темой «Заказ с сайта» отправляется на адрес электронной почты, указанный заказчиком. </w:t>
      </w:r>
    </w:p>
    <w:p w:rsidR="009B22CC" w:rsidRDefault="009B22CC" w:rsidP="00DB5263">
      <w:r>
        <w:t>Управлять адресом, на который приходят сообщения сайта, можно в панели управления сайтом.</w:t>
      </w:r>
    </w:p>
    <w:p w:rsidR="009B22CC" w:rsidRDefault="009B22CC" w:rsidP="00DB5263">
      <w:r>
        <w:t>При отправлении формы на странице выводится служебное сообщение: «Ваше сообщение успешно отправлено».</w:t>
      </w:r>
    </w:p>
    <w:p w:rsidR="009B22CC" w:rsidRDefault="009B22CC" w:rsidP="00DB5263">
      <w:r w:rsidRPr="00164B80">
        <w:rPr>
          <w:b/>
          <w:bCs/>
        </w:rPr>
        <w:t>Реализация –</w:t>
      </w:r>
      <w:r>
        <w:rPr>
          <w:b/>
          <w:bCs/>
        </w:rPr>
        <w:t xml:space="preserve"> </w:t>
      </w:r>
      <w:r w:rsidRPr="00164B80">
        <w:rPr>
          <w:b/>
          <w:bCs/>
          <w:lang w:val="en-US"/>
        </w:rPr>
        <w:t>APIBitrixFramework</w:t>
      </w:r>
      <w:r>
        <w:rPr>
          <w:b/>
          <w:bCs/>
        </w:rPr>
        <w:t xml:space="preserve"> и</w:t>
      </w:r>
      <w:r w:rsidRPr="00164B80">
        <w:rPr>
          <w:b/>
          <w:bCs/>
        </w:rPr>
        <w:t xml:space="preserve"> компонент добавление элемента инфоблока</w:t>
      </w:r>
      <w:r>
        <w:rPr>
          <w:b/>
          <w:bCs/>
        </w:rPr>
        <w:t xml:space="preserve"> </w:t>
      </w:r>
      <w:hyperlink r:id="rId65" w:history="1">
        <w:r w:rsidRPr="00164B80">
          <w:rPr>
            <w:rStyle w:val="Hyperlink"/>
            <w:b/>
            <w:bCs/>
          </w:rPr>
          <w:t>http://dev.1c-bitrix.ru/user_help/content/iblock/components_2/element_add/iblock_element_add_form.php</w:t>
        </w:r>
      </w:hyperlink>
      <w:r>
        <w:t>.</w:t>
      </w:r>
    </w:p>
    <w:p w:rsidR="009B22CC" w:rsidRPr="002F0CF8" w:rsidRDefault="009B22CC" w:rsidP="00164B80">
      <w:pPr>
        <w:pStyle w:val="Heading3"/>
        <w:rPr>
          <w:rFonts w:cs="Times New Roman"/>
        </w:rPr>
      </w:pPr>
      <w:bookmarkStart w:id="131" w:name="_Toc328760193"/>
      <w:r w:rsidRPr="002F0CF8">
        <w:t>Замер помещения</w:t>
      </w:r>
      <w:r>
        <w:t xml:space="preserve"> ЭТАП 2</w:t>
      </w:r>
      <w:bookmarkEnd w:id="131"/>
    </w:p>
    <w:p w:rsidR="009B22CC" w:rsidRDefault="009B22CC" w:rsidP="001807BD">
      <w:r>
        <w:t>Текстовая страница с формой заявки на замер.</w:t>
      </w:r>
    </w:p>
    <w:p w:rsidR="009B22CC" w:rsidRDefault="009B22CC" w:rsidP="00BA1836">
      <w:r>
        <w:t>На странице товара размещена форма обратной связи. С ее помощью покупатель может связаться с компанией по поводу данного товара.</w:t>
      </w:r>
    </w:p>
    <w:p w:rsidR="009B22CC" w:rsidRDefault="009B22CC" w:rsidP="00BA1836">
      <w:r>
        <w:t>Форма заказа содержит следующие поля:</w:t>
      </w:r>
    </w:p>
    <w:p w:rsidR="009B22CC" w:rsidRDefault="009B22CC" w:rsidP="003E4495">
      <w:pPr>
        <w:pStyle w:val="ListParagraph"/>
        <w:numPr>
          <w:ilvl w:val="0"/>
          <w:numId w:val="6"/>
        </w:numPr>
      </w:pPr>
      <w:r>
        <w:t xml:space="preserve">Поле «Ваше имя» </w:t>
      </w:r>
    </w:p>
    <w:p w:rsidR="009B22CC" w:rsidRDefault="009B22CC" w:rsidP="003E4495">
      <w:pPr>
        <w:pStyle w:val="ListParagraph"/>
        <w:numPr>
          <w:ilvl w:val="0"/>
          <w:numId w:val="6"/>
        </w:numPr>
      </w:pPr>
      <w:r>
        <w:t>Поле «Ваш электронный адрес»</w:t>
      </w:r>
    </w:p>
    <w:p w:rsidR="009B22CC" w:rsidRDefault="009B22CC" w:rsidP="003E4495">
      <w:pPr>
        <w:pStyle w:val="ListParagraph"/>
        <w:numPr>
          <w:ilvl w:val="0"/>
          <w:numId w:val="6"/>
        </w:numPr>
      </w:pPr>
      <w:r>
        <w:t>Поле «Ваш телефон» *</w:t>
      </w:r>
    </w:p>
    <w:p w:rsidR="009B22CC" w:rsidRDefault="009B22CC" w:rsidP="003E4495">
      <w:pPr>
        <w:pStyle w:val="ListParagraph"/>
        <w:numPr>
          <w:ilvl w:val="0"/>
          <w:numId w:val="6"/>
        </w:numPr>
      </w:pPr>
      <w:r>
        <w:t>Поле «Город» *</w:t>
      </w:r>
    </w:p>
    <w:p w:rsidR="009B22CC" w:rsidRDefault="009B22CC" w:rsidP="003E4495">
      <w:pPr>
        <w:pStyle w:val="ListParagraph"/>
        <w:numPr>
          <w:ilvl w:val="0"/>
          <w:numId w:val="6"/>
        </w:numPr>
      </w:pPr>
      <w:r>
        <w:t>Поле «Ближайшее метро» *</w:t>
      </w:r>
    </w:p>
    <w:p w:rsidR="009B22CC" w:rsidRDefault="009B22CC" w:rsidP="003E4495">
      <w:pPr>
        <w:pStyle w:val="ListParagraph"/>
        <w:numPr>
          <w:ilvl w:val="0"/>
          <w:numId w:val="6"/>
        </w:numPr>
      </w:pPr>
      <w:r>
        <w:t>Поле «Сообщение» *</w:t>
      </w:r>
    </w:p>
    <w:p w:rsidR="009B22CC" w:rsidRDefault="009B22CC" w:rsidP="003E4495">
      <w:pPr>
        <w:pStyle w:val="ListParagraph"/>
        <w:numPr>
          <w:ilvl w:val="0"/>
          <w:numId w:val="6"/>
        </w:numPr>
      </w:pPr>
      <w:r>
        <w:t>CAPTCHA с кнопкой перезагрузки</w:t>
      </w:r>
    </w:p>
    <w:p w:rsidR="009B22CC" w:rsidRDefault="009B22CC" w:rsidP="00BA1836">
      <w:r>
        <w:t>Символом «*» помечается обязательное для заполнения поле.</w:t>
      </w:r>
    </w:p>
    <w:p w:rsidR="009B22CC" w:rsidRDefault="009B22CC" w:rsidP="00BA1836">
      <w:r>
        <w:t>При отправлении формы заказа сохраняется в инфоблоке, а также в письме на электронный адрес администратора передается сообщение с данными из формы.</w:t>
      </w:r>
    </w:p>
    <w:p w:rsidR="009B22CC" w:rsidRPr="00164B80" w:rsidRDefault="009B22CC" w:rsidP="00D32329">
      <w:pPr>
        <w:rPr>
          <w:b/>
          <w:bCs/>
        </w:rPr>
      </w:pPr>
      <w:r w:rsidRPr="00164B80">
        <w:rPr>
          <w:b/>
          <w:bCs/>
        </w:rPr>
        <w:t>Реализация – компонент добавление элемента инфоблока</w:t>
      </w:r>
      <w:r>
        <w:rPr>
          <w:b/>
          <w:bCs/>
        </w:rPr>
        <w:t xml:space="preserve"> </w:t>
      </w:r>
      <w:hyperlink r:id="rId66" w:history="1">
        <w:r w:rsidRPr="00164B80">
          <w:rPr>
            <w:rStyle w:val="Hyperlink"/>
            <w:b/>
            <w:bCs/>
          </w:rPr>
          <w:t>http://dev.1c-bitrix.ru/user_help/content/iblock/components_2/element_add/iblock_element_add_form.php</w:t>
        </w:r>
      </w:hyperlink>
      <w:r>
        <w:rPr>
          <w:b/>
          <w:bCs/>
        </w:rPr>
        <w:t xml:space="preserve"> </w:t>
      </w:r>
      <w:r w:rsidRPr="008C3D56">
        <w:rPr>
          <w:b/>
          <w:bCs/>
        </w:rPr>
        <w:t>без доработки стандартного функционала.</w:t>
      </w:r>
    </w:p>
    <w:p w:rsidR="009B22CC" w:rsidRDefault="009B22CC" w:rsidP="00BA1836">
      <w:pPr>
        <w:pStyle w:val="Heading4"/>
      </w:pPr>
      <w:r>
        <w:t>Валидация формы</w:t>
      </w:r>
    </w:p>
    <w:p w:rsidR="009B22CC" w:rsidRDefault="009B22CC" w:rsidP="00BA1836">
      <w:r>
        <w:t>Перед отправкой формы нужно проверять</w:t>
      </w:r>
    </w:p>
    <w:p w:rsidR="009B22CC" w:rsidRDefault="009B22CC" w:rsidP="003E4495">
      <w:pPr>
        <w:pStyle w:val="ListParagraph"/>
        <w:numPr>
          <w:ilvl w:val="0"/>
          <w:numId w:val="7"/>
        </w:numPr>
      </w:pPr>
      <w:r>
        <w:t>Наличие сообщения</w:t>
      </w:r>
    </w:p>
    <w:p w:rsidR="009B22CC" w:rsidRDefault="009B22CC" w:rsidP="003E4495">
      <w:pPr>
        <w:pStyle w:val="ListParagraph"/>
        <w:numPr>
          <w:ilvl w:val="0"/>
          <w:numId w:val="7"/>
        </w:numPr>
      </w:pPr>
      <w:r>
        <w:t>Соответствие максимальной длине сообщения (3 тысячи знаков)</w:t>
      </w:r>
    </w:p>
    <w:p w:rsidR="009B22CC" w:rsidRDefault="009B22CC" w:rsidP="003E4495">
      <w:pPr>
        <w:pStyle w:val="ListParagraph"/>
        <w:numPr>
          <w:ilvl w:val="0"/>
          <w:numId w:val="7"/>
        </w:numPr>
      </w:pPr>
      <w:r>
        <w:t>Наличие данных в обязательных для заполнения полях</w:t>
      </w:r>
    </w:p>
    <w:p w:rsidR="009B22CC" w:rsidRDefault="009B22CC" w:rsidP="003E4495">
      <w:pPr>
        <w:pStyle w:val="ListParagraph"/>
        <w:numPr>
          <w:ilvl w:val="0"/>
          <w:numId w:val="7"/>
        </w:numPr>
      </w:pPr>
      <w:r>
        <w:t>Совпадение кода CAPTCHA с картинки с введенным кодом</w:t>
      </w:r>
    </w:p>
    <w:p w:rsidR="009B22CC" w:rsidRDefault="009B22CC" w:rsidP="00BA1836">
      <w:r>
        <w:t xml:space="preserve">Сообщение, отправленное через форму обратной связи, появляется в списке сообщений в системе управления сайтом, а также в виде электронного письма с темой «Заказ с сайта» отправляется на адрес электронной почты, указанный заказчиком. </w:t>
      </w:r>
    </w:p>
    <w:p w:rsidR="009B22CC" w:rsidRDefault="009B22CC" w:rsidP="00BA1836">
      <w:r>
        <w:t>Управлять адресом, на который приходят сообщения сайта, можно в панели управления сайтом.</w:t>
      </w:r>
    </w:p>
    <w:p w:rsidR="009B22CC" w:rsidRDefault="009B22CC" w:rsidP="00BA1836">
      <w:r>
        <w:t>При отправлении формы на странице выводится служебное сообщение: «Ваше сообщение успешно отправлено».</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67" w:history="1">
        <w:r w:rsidRPr="00164B80">
          <w:rPr>
            <w:rStyle w:val="Hyperlink"/>
            <w:b/>
            <w:bCs/>
          </w:rPr>
          <w:t>http://dev.1c-bitrix.ru/api_help/</w:t>
        </w:r>
      </w:hyperlink>
    </w:p>
    <w:p w:rsidR="009B22CC" w:rsidRDefault="009B22CC" w:rsidP="001807BD">
      <w:pPr>
        <w:pStyle w:val="Heading3"/>
      </w:pPr>
      <w:bookmarkStart w:id="132" w:name="_Доставка__сборка__установка"/>
      <w:bookmarkStart w:id="133" w:name="_Toc328760194"/>
      <w:bookmarkEnd w:id="132"/>
      <w:r>
        <w:t>Доставка, сборка, установка ЭТАП 1</w:t>
      </w:r>
      <w:bookmarkEnd w:id="133"/>
    </w:p>
    <w:p w:rsidR="009B22CC" w:rsidRPr="001807BD" w:rsidRDefault="009B22CC" w:rsidP="001807BD">
      <w:bookmarkStart w:id="134" w:name="_Hlk326443833"/>
      <w:r>
        <w:t>Текстовая страница.</w:t>
      </w:r>
    </w:p>
    <w:p w:rsidR="009B22CC" w:rsidRDefault="009B22CC" w:rsidP="001807BD">
      <w:pPr>
        <w:pStyle w:val="Heading3"/>
      </w:pPr>
      <w:bookmarkStart w:id="135" w:name="_Кредит"/>
      <w:bookmarkStart w:id="136" w:name="_Toc328760195"/>
      <w:bookmarkEnd w:id="134"/>
      <w:bookmarkEnd w:id="135"/>
      <w:r>
        <w:t>Кредит ЭТАП 1</w:t>
      </w:r>
      <w:bookmarkEnd w:id="136"/>
    </w:p>
    <w:p w:rsidR="009B22CC" w:rsidRPr="001807BD" w:rsidRDefault="009B22CC" w:rsidP="001807BD">
      <w:r>
        <w:t>Текстовая страница.</w:t>
      </w:r>
    </w:p>
    <w:p w:rsidR="009B22CC" w:rsidRDefault="009B22CC" w:rsidP="001807BD">
      <w:pPr>
        <w:pStyle w:val="Heading3"/>
      </w:pPr>
      <w:bookmarkStart w:id="137" w:name="_Гарантия"/>
      <w:bookmarkStart w:id="138" w:name="_Toc328760196"/>
      <w:bookmarkEnd w:id="137"/>
      <w:r>
        <w:t>Гарантия ЭТАП 1</w:t>
      </w:r>
      <w:bookmarkEnd w:id="138"/>
    </w:p>
    <w:p w:rsidR="009B22CC" w:rsidRPr="001807BD" w:rsidRDefault="009B22CC" w:rsidP="001807BD">
      <w:bookmarkStart w:id="139" w:name="_Hlk326444120"/>
      <w:r>
        <w:t>Текстовая страница.</w:t>
      </w:r>
    </w:p>
    <w:p w:rsidR="009B22CC" w:rsidRDefault="009B22CC" w:rsidP="00F933C3">
      <w:pPr>
        <w:pStyle w:val="Heading2"/>
      </w:pPr>
      <w:bookmarkStart w:id="140" w:name="_Магазины"/>
      <w:bookmarkStart w:id="141" w:name="_Toc328760197"/>
      <w:bookmarkEnd w:id="139"/>
      <w:bookmarkEnd w:id="140"/>
      <w:r>
        <w:t>Магазины ЭТАП 1</w:t>
      </w:r>
      <w:bookmarkEnd w:id="141"/>
    </w:p>
    <w:p w:rsidR="009B22CC" w:rsidRDefault="009B22CC" w:rsidP="001807BD">
      <w:r w:rsidRPr="00D72EC4">
        <w:t xml:space="preserve">Страница со списком </w:t>
      </w:r>
      <w:r>
        <w:t>городов, в которых есть магазины</w:t>
      </w:r>
      <w:r w:rsidRPr="00D72EC4">
        <w:t xml:space="preserve"> компании.</w:t>
      </w:r>
    </w:p>
    <w:p w:rsidR="009B22CC" w:rsidRDefault="009B22CC" w:rsidP="001807BD">
      <w:r w:rsidRPr="00E65BA4">
        <w:t>Если город определен</w:t>
      </w:r>
      <w:r>
        <w:t xml:space="preserve"> (по </w:t>
      </w:r>
      <w:r>
        <w:rPr>
          <w:lang w:val="en-US"/>
        </w:rPr>
        <w:t>IP</w:t>
      </w:r>
      <w:r w:rsidRPr="00E65BA4">
        <w:t xml:space="preserve">),  то выводятся магазины в данном городе. </w:t>
      </w:r>
      <w:r>
        <w:t>Если это невозможно, выводится адрес головного офиса.</w:t>
      </w:r>
    </w:p>
    <w:p w:rsidR="009B22CC" w:rsidRDefault="009B22CC" w:rsidP="001807BD">
      <w:r>
        <w:t>Все города собраны по группам, по признаку общего ФО (федерального округа). Предусмотрена возможность добавлять новые города.</w:t>
      </w:r>
    </w:p>
    <w:p w:rsidR="009B22CC" w:rsidRDefault="009B22CC" w:rsidP="001807BD">
      <w:r>
        <w:t>Каждый магазин представлен:</w:t>
      </w:r>
    </w:p>
    <w:p w:rsidR="009B22CC" w:rsidRDefault="009B22CC" w:rsidP="003E4495">
      <w:pPr>
        <w:pStyle w:val="ListParagraph"/>
        <w:numPr>
          <w:ilvl w:val="0"/>
          <w:numId w:val="23"/>
        </w:numPr>
      </w:pPr>
      <w:r>
        <w:t>Названием</w:t>
      </w:r>
    </w:p>
    <w:p w:rsidR="009B22CC" w:rsidRDefault="009B22CC" w:rsidP="003E4495">
      <w:pPr>
        <w:pStyle w:val="ListParagraph"/>
        <w:numPr>
          <w:ilvl w:val="0"/>
          <w:numId w:val="23"/>
        </w:numPr>
      </w:pPr>
      <w:r>
        <w:t>ФО</w:t>
      </w:r>
    </w:p>
    <w:p w:rsidR="009B22CC" w:rsidRDefault="009B22CC" w:rsidP="003E4495">
      <w:pPr>
        <w:pStyle w:val="ListParagraph"/>
        <w:numPr>
          <w:ilvl w:val="0"/>
          <w:numId w:val="23"/>
        </w:numPr>
      </w:pPr>
      <w:r>
        <w:t>Городом</w:t>
      </w:r>
    </w:p>
    <w:p w:rsidR="009B22CC" w:rsidRDefault="009B22CC" w:rsidP="003E4495">
      <w:pPr>
        <w:pStyle w:val="ListParagraph"/>
        <w:numPr>
          <w:ilvl w:val="0"/>
          <w:numId w:val="23"/>
        </w:numPr>
      </w:pPr>
      <w:r>
        <w:t>Адресом</w:t>
      </w:r>
    </w:p>
    <w:p w:rsidR="009B22CC" w:rsidRDefault="009B22CC" w:rsidP="003E4495">
      <w:pPr>
        <w:pStyle w:val="ListParagraph"/>
        <w:numPr>
          <w:ilvl w:val="0"/>
          <w:numId w:val="23"/>
        </w:numPr>
      </w:pPr>
      <w:r>
        <w:t>Телефоном</w:t>
      </w:r>
    </w:p>
    <w:p w:rsidR="009B22CC" w:rsidRDefault="009B22CC" w:rsidP="003E4495">
      <w:pPr>
        <w:pStyle w:val="ListParagraph"/>
        <w:numPr>
          <w:ilvl w:val="0"/>
          <w:numId w:val="23"/>
        </w:numPr>
      </w:pPr>
      <w:r>
        <w:t>Сайтом</w:t>
      </w:r>
    </w:p>
    <w:p w:rsidR="009B22CC" w:rsidRDefault="009B22CC" w:rsidP="001807BD">
      <w:r>
        <w:t>Ссылкой на карты Яндекс (в рамки работ по данному техзаданию не входит расстановка точек на картах).</w:t>
      </w:r>
    </w:p>
    <w:p w:rsidR="009B22CC" w:rsidRDefault="009B22CC" w:rsidP="001A5835">
      <w:r w:rsidRPr="00164B80">
        <w:rPr>
          <w:b/>
          <w:bCs/>
        </w:rPr>
        <w:t xml:space="preserve">Реализация – компонент новости </w:t>
      </w:r>
      <w:hyperlink r:id="rId68" w:history="1">
        <w:r w:rsidRPr="00164B80">
          <w:rPr>
            <w:rStyle w:val="Hyperlink"/>
            <w:b/>
            <w:bCs/>
          </w:rPr>
          <w:t>http://dev.1c-bitrix.ru/user_help/content/iblock/components_2/news/news.php</w:t>
        </w:r>
      </w:hyperlink>
      <w:r>
        <w:t xml:space="preserve"> </w:t>
      </w:r>
      <w:r w:rsidRPr="008C3D56">
        <w:rPr>
          <w:b/>
          <w:bCs/>
        </w:rPr>
        <w:t>без доработки стандартного функционала.</w:t>
      </w:r>
    </w:p>
    <w:p w:rsidR="009B22CC" w:rsidRDefault="009B22CC" w:rsidP="00D16FCA">
      <w:pPr>
        <w:pStyle w:val="Heading2"/>
      </w:pPr>
      <w:bookmarkStart w:id="142" w:name="_Схема_проезда"/>
      <w:bookmarkStart w:id="143" w:name="_Дилерам"/>
      <w:bookmarkStart w:id="144" w:name="_Toc328760198"/>
      <w:bookmarkEnd w:id="142"/>
      <w:bookmarkEnd w:id="143"/>
      <w:r>
        <w:t>Дилерам ЭТАП 2</w:t>
      </w:r>
      <w:bookmarkEnd w:id="144"/>
    </w:p>
    <w:p w:rsidR="009B22CC" w:rsidRDefault="009B22CC" w:rsidP="00D16FCA">
      <w:r>
        <w:t>Дилеров заводит администратор сайта, заполняя следующие текстовые поля:</w:t>
      </w:r>
    </w:p>
    <w:p w:rsidR="009B22CC" w:rsidRDefault="009B22CC" w:rsidP="00C776F3">
      <w:pPr>
        <w:pStyle w:val="ListParagraph"/>
        <w:numPr>
          <w:ilvl w:val="0"/>
          <w:numId w:val="32"/>
        </w:numPr>
      </w:pPr>
      <w:r>
        <w:t>Название организации</w:t>
      </w:r>
    </w:p>
    <w:p w:rsidR="009B22CC" w:rsidRDefault="009B22CC" w:rsidP="00C776F3">
      <w:pPr>
        <w:pStyle w:val="ListParagraph"/>
        <w:numPr>
          <w:ilvl w:val="0"/>
          <w:numId w:val="32"/>
        </w:numPr>
      </w:pPr>
      <w:r>
        <w:t>Адрес</w:t>
      </w:r>
    </w:p>
    <w:p w:rsidR="009B22CC" w:rsidRDefault="009B22CC" w:rsidP="00C776F3">
      <w:pPr>
        <w:pStyle w:val="ListParagraph"/>
        <w:numPr>
          <w:ilvl w:val="0"/>
          <w:numId w:val="32"/>
        </w:numPr>
      </w:pPr>
      <w:r>
        <w:t>Контактные данные</w:t>
      </w:r>
    </w:p>
    <w:p w:rsidR="009B22CC" w:rsidRDefault="009B22CC" w:rsidP="00C776F3">
      <w:pPr>
        <w:pStyle w:val="ListParagraph"/>
        <w:numPr>
          <w:ilvl w:val="0"/>
          <w:numId w:val="32"/>
        </w:numPr>
      </w:pPr>
      <w:r>
        <w:t>ФИО</w:t>
      </w:r>
    </w:p>
    <w:p w:rsidR="009B22CC" w:rsidRDefault="009B22CC" w:rsidP="00C776F3">
      <w:pPr>
        <w:pStyle w:val="ListParagraph"/>
        <w:numPr>
          <w:ilvl w:val="0"/>
          <w:numId w:val="32"/>
        </w:numPr>
      </w:pPr>
      <w:r>
        <w:t>Статус</w:t>
      </w:r>
    </w:p>
    <w:p w:rsidR="009B22CC" w:rsidRDefault="009B22CC" w:rsidP="00C776F3">
      <w:pPr>
        <w:pStyle w:val="ListParagraph"/>
        <w:numPr>
          <w:ilvl w:val="0"/>
          <w:numId w:val="32"/>
        </w:numPr>
      </w:pPr>
      <w:r>
        <w:t xml:space="preserve">Кол-во образцов (с указанием какие) </w:t>
      </w:r>
    </w:p>
    <w:p w:rsidR="009B22CC" w:rsidRDefault="009B22CC" w:rsidP="00C776F3">
      <w:pPr>
        <w:pStyle w:val="ListParagraph"/>
        <w:numPr>
          <w:ilvl w:val="1"/>
          <w:numId w:val="32"/>
        </w:numPr>
      </w:pPr>
      <w:r>
        <w:t>Поле с названием образца 1</w:t>
      </w:r>
    </w:p>
    <w:p w:rsidR="009B22CC" w:rsidRDefault="009B22CC" w:rsidP="00C776F3">
      <w:pPr>
        <w:pStyle w:val="ListParagraph"/>
        <w:numPr>
          <w:ilvl w:val="1"/>
          <w:numId w:val="32"/>
        </w:numPr>
      </w:pPr>
      <w:r>
        <w:t>Поле с названием образца 2 (поля с названиями образцов можно добавлять, по умолчанию их два, максимальное количество полей —15)</w:t>
      </w:r>
    </w:p>
    <w:p w:rsidR="009B22CC" w:rsidRDefault="009B22CC" w:rsidP="00C776F3">
      <w:pPr>
        <w:pStyle w:val="ListParagraph"/>
        <w:numPr>
          <w:ilvl w:val="0"/>
          <w:numId w:val="32"/>
        </w:numPr>
      </w:pPr>
      <w:r>
        <w:t>Скидка дилера</w:t>
      </w:r>
    </w:p>
    <w:p w:rsidR="009B22CC" w:rsidRDefault="009B22CC" w:rsidP="00C776F3">
      <w:pPr>
        <w:pStyle w:val="ListParagraph"/>
        <w:numPr>
          <w:ilvl w:val="0"/>
          <w:numId w:val="32"/>
        </w:numPr>
      </w:pPr>
      <w:r>
        <w:t>Дополнительная скидка</w:t>
      </w:r>
    </w:p>
    <w:p w:rsidR="009B22CC" w:rsidRPr="00E12BD6" w:rsidRDefault="009B22CC" w:rsidP="00C776F3">
      <w:r>
        <w:t>Дилер не может самостоятельно редактировать поля своей учетной записи.</w:t>
      </w:r>
    </w:p>
    <w:p w:rsidR="009B22CC" w:rsidRDefault="009B22CC" w:rsidP="00D16FCA">
      <w:pPr>
        <w:pStyle w:val="Heading3"/>
      </w:pPr>
      <w:bookmarkStart w:id="145" w:name="_Как_стать_нашим"/>
      <w:bookmarkStart w:id="146" w:name="_Toc328760199"/>
      <w:bookmarkEnd w:id="145"/>
      <w:r>
        <w:t>Как стать нашим дилером ЭТАП 2</w:t>
      </w:r>
      <w:bookmarkEnd w:id="146"/>
    </w:p>
    <w:p w:rsidR="009B22CC" w:rsidRPr="001807BD" w:rsidRDefault="009B22CC" w:rsidP="00D16FCA">
      <w:r>
        <w:t>Текстовая страница.</w:t>
      </w:r>
    </w:p>
    <w:p w:rsidR="009B22CC" w:rsidRDefault="009B22CC" w:rsidP="00D16FCA">
      <w:pPr>
        <w:pStyle w:val="Heading3"/>
      </w:pPr>
      <w:bookmarkStart w:id="147" w:name="_Дилерское_соглашение"/>
      <w:bookmarkStart w:id="148" w:name="_Toc328760200"/>
      <w:bookmarkEnd w:id="147"/>
      <w:r>
        <w:t>Дилерское соглашение ЭТАП 2</w:t>
      </w:r>
      <w:bookmarkEnd w:id="148"/>
    </w:p>
    <w:p w:rsidR="009B22CC" w:rsidRDefault="009B22CC" w:rsidP="00D16FCA">
      <w:r w:rsidRPr="00BA1836">
        <w:t>Текстовая страница</w:t>
      </w:r>
      <w:r>
        <w:t>.</w:t>
      </w:r>
    </w:p>
    <w:p w:rsidR="009B22CC" w:rsidRDefault="009B22CC" w:rsidP="00D16FCA">
      <w:pPr>
        <w:pStyle w:val="Heading3"/>
      </w:pPr>
      <w:bookmarkStart w:id="149" w:name="_On_line_заявка_на"/>
      <w:bookmarkStart w:id="150" w:name="_Toc328760201"/>
      <w:bookmarkEnd w:id="149"/>
      <w:r>
        <w:t>On-line заявка на сотрудничество ЭТАП 2</w:t>
      </w:r>
      <w:bookmarkEnd w:id="150"/>
    </w:p>
    <w:p w:rsidR="009B22CC" w:rsidRDefault="009B22CC" w:rsidP="00BA1836">
      <w:pPr>
        <w:spacing w:after="0" w:line="240" w:lineRule="auto"/>
      </w:pPr>
      <w:bookmarkStart w:id="151" w:name="_Обратная_связь"/>
      <w:bookmarkEnd w:id="151"/>
      <w:r>
        <w:t>Форма обратной связи со следующими полями:</w:t>
      </w:r>
    </w:p>
    <w:p w:rsidR="009B22CC" w:rsidRPr="0027555B" w:rsidRDefault="009B22CC" w:rsidP="003E4495">
      <w:pPr>
        <w:numPr>
          <w:ilvl w:val="0"/>
          <w:numId w:val="28"/>
        </w:numPr>
        <w:spacing w:after="0" w:line="240" w:lineRule="auto"/>
      </w:pPr>
      <w:r w:rsidRPr="0027555B">
        <w:t>Ваше имя» *</w:t>
      </w:r>
    </w:p>
    <w:p w:rsidR="009B22CC" w:rsidRPr="0027555B" w:rsidRDefault="009B22CC" w:rsidP="003E4495">
      <w:pPr>
        <w:numPr>
          <w:ilvl w:val="0"/>
          <w:numId w:val="28"/>
        </w:numPr>
        <w:spacing w:after="0" w:line="240" w:lineRule="auto"/>
      </w:pPr>
      <w:r w:rsidRPr="0027555B">
        <w:t>«Ваш электронный адрес»*</w:t>
      </w:r>
    </w:p>
    <w:p w:rsidR="009B22CC" w:rsidRPr="0027555B" w:rsidRDefault="009B22CC" w:rsidP="003E4495">
      <w:pPr>
        <w:numPr>
          <w:ilvl w:val="0"/>
          <w:numId w:val="28"/>
        </w:numPr>
        <w:spacing w:after="0" w:line="240" w:lineRule="auto"/>
      </w:pPr>
      <w:r w:rsidRPr="0027555B">
        <w:t>«Телефон»</w:t>
      </w:r>
    </w:p>
    <w:p w:rsidR="009B22CC" w:rsidRPr="0027555B" w:rsidRDefault="009B22CC" w:rsidP="003E4495">
      <w:pPr>
        <w:numPr>
          <w:ilvl w:val="0"/>
          <w:numId w:val="28"/>
        </w:numPr>
        <w:spacing w:after="0" w:line="240" w:lineRule="auto"/>
      </w:pPr>
      <w:r w:rsidRPr="0027555B">
        <w:t>«Название компании</w:t>
      </w:r>
      <w:r>
        <w:t xml:space="preserve">» </w:t>
      </w:r>
    </w:p>
    <w:p w:rsidR="009B22CC" w:rsidRPr="0027555B" w:rsidRDefault="009B22CC" w:rsidP="003E4495">
      <w:pPr>
        <w:numPr>
          <w:ilvl w:val="0"/>
          <w:numId w:val="28"/>
        </w:numPr>
        <w:spacing w:after="0" w:line="240" w:lineRule="auto"/>
      </w:pPr>
      <w:r w:rsidRPr="0027555B">
        <w:t>«Ваше сообщение»*</w:t>
      </w:r>
    </w:p>
    <w:p w:rsidR="009B22CC" w:rsidRPr="0027555B" w:rsidRDefault="009B22CC" w:rsidP="003E4495">
      <w:pPr>
        <w:numPr>
          <w:ilvl w:val="0"/>
          <w:numId w:val="28"/>
        </w:numPr>
        <w:spacing w:after="0" w:line="240" w:lineRule="auto"/>
      </w:pPr>
      <w:r w:rsidRPr="0027555B">
        <w:t>Защита от автоматического заполнения формы</w:t>
      </w:r>
    </w:p>
    <w:p w:rsidR="009B22CC" w:rsidRDefault="009B22CC" w:rsidP="001A5835">
      <w:pPr>
        <w:rPr>
          <w:b/>
          <w:bCs/>
        </w:rPr>
      </w:pPr>
    </w:p>
    <w:p w:rsidR="009B22CC" w:rsidRPr="00164B80" w:rsidRDefault="009B22CC" w:rsidP="001A5835">
      <w:pPr>
        <w:rPr>
          <w:b/>
          <w:bCs/>
        </w:rPr>
      </w:pPr>
      <w:r w:rsidRPr="00164B80">
        <w:rPr>
          <w:b/>
          <w:bCs/>
        </w:rPr>
        <w:t xml:space="preserve">Реализация – компонент добавление элемента инфоблока </w:t>
      </w:r>
      <w:hyperlink r:id="rId69" w:history="1">
        <w:r w:rsidRPr="00164B80">
          <w:rPr>
            <w:rStyle w:val="Hyperlink"/>
            <w:b/>
            <w:bCs/>
          </w:rPr>
          <w:t>http://dev.1c-bitrix.ru/user_help/content/iblock/components_2/element_add/iblock_element_add_form.php</w:t>
        </w:r>
      </w:hyperlink>
      <w:r>
        <w:rPr>
          <w:b/>
          <w:bCs/>
        </w:rPr>
        <w:t xml:space="preserve"> </w:t>
      </w:r>
      <w:r w:rsidRPr="008C3D56">
        <w:rPr>
          <w:b/>
          <w:bCs/>
        </w:rPr>
        <w:t>без доработки стандартного функционала.</w:t>
      </w:r>
    </w:p>
    <w:p w:rsidR="009B22CC" w:rsidRPr="0027555B" w:rsidRDefault="009B22CC" w:rsidP="00BA1836">
      <w:pPr>
        <w:pStyle w:val="Heading4"/>
      </w:pPr>
      <w:r w:rsidRPr="0027555B">
        <w:t>Валидация формы обратной связи</w:t>
      </w:r>
    </w:p>
    <w:p w:rsidR="009B22CC" w:rsidRPr="0027555B" w:rsidRDefault="009B22CC" w:rsidP="00BA1836">
      <w:r w:rsidRPr="0027555B">
        <w:t>Перед отправкой формы нужно проверять</w:t>
      </w:r>
    </w:p>
    <w:p w:rsidR="009B22CC" w:rsidRPr="0027555B" w:rsidRDefault="009B22CC" w:rsidP="003E4495">
      <w:pPr>
        <w:numPr>
          <w:ilvl w:val="0"/>
          <w:numId w:val="29"/>
        </w:numPr>
        <w:spacing w:after="0" w:line="240" w:lineRule="auto"/>
      </w:pPr>
      <w:r w:rsidRPr="00231205">
        <w:t xml:space="preserve">Наличие сообщения, </w:t>
      </w:r>
      <w:r w:rsidRPr="0027555B">
        <w:t>имя и адрес для контакта</w:t>
      </w:r>
    </w:p>
    <w:p w:rsidR="009B22CC" w:rsidRPr="0027555B" w:rsidRDefault="009B22CC" w:rsidP="003E4495">
      <w:pPr>
        <w:numPr>
          <w:ilvl w:val="0"/>
          <w:numId w:val="29"/>
        </w:numPr>
        <w:spacing w:after="0" w:line="240" w:lineRule="auto"/>
      </w:pPr>
      <w:r w:rsidRPr="0027555B">
        <w:t>Соответствие максимальной длине сообщения (3 тысячи знаков)</w:t>
      </w:r>
    </w:p>
    <w:p w:rsidR="009B22CC" w:rsidRPr="0027555B" w:rsidRDefault="009B22CC" w:rsidP="003E4495">
      <w:pPr>
        <w:numPr>
          <w:ilvl w:val="0"/>
          <w:numId w:val="29"/>
        </w:numPr>
        <w:spacing w:after="0" w:line="240" w:lineRule="auto"/>
      </w:pPr>
      <w:r w:rsidRPr="0027555B">
        <w:t>Совпадение кода CAPTCHA с картинки с введенным кодом или другая проверка защиты от спама роботами.</w:t>
      </w:r>
    </w:p>
    <w:p w:rsidR="009B22CC" w:rsidRPr="00E12BD6" w:rsidRDefault="009B22CC" w:rsidP="00BA1836">
      <w:r w:rsidRPr="0027555B">
        <w:t>Сообщение, отправленное через форму обратной связи, появляется в списке сообщений в системе управления сайтом, а также в виде электронного письма с темой «Сообщение с сайта» отправляется на адре</w:t>
      </w:r>
      <w:r w:rsidRPr="00231205">
        <w:t xml:space="preserve">с </w:t>
      </w:r>
      <w:r w:rsidRPr="00E12BD6">
        <w:rPr>
          <w:highlight w:val="yellow"/>
          <w:lang w:val="en-US"/>
        </w:rPr>
        <w:t>info</w:t>
      </w:r>
      <w:r w:rsidRPr="00E12BD6">
        <w:rPr>
          <w:highlight w:val="yellow"/>
        </w:rPr>
        <w:t>@</w:t>
      </w:r>
      <w:r w:rsidRPr="00E12BD6">
        <w:rPr>
          <w:highlight w:val="yellow"/>
          <w:lang w:val="en-US"/>
        </w:rPr>
        <w:t>legna</w:t>
      </w:r>
      <w:r w:rsidRPr="00E12BD6">
        <w:rPr>
          <w:highlight w:val="yellow"/>
        </w:rPr>
        <w:t>.</w:t>
      </w:r>
      <w:r w:rsidRPr="00E12BD6">
        <w:rPr>
          <w:highlight w:val="yellow"/>
          <w:lang w:val="en-US"/>
        </w:rPr>
        <w:t>ru</w:t>
      </w:r>
      <w:r w:rsidRPr="00E12BD6">
        <w:t>.</w:t>
      </w:r>
    </w:p>
    <w:p w:rsidR="009B22CC" w:rsidRPr="009F6DA4" w:rsidRDefault="009B22CC" w:rsidP="00BA1836">
      <w:r w:rsidRPr="009F6DA4">
        <w:t>Управлять адресом, на который приходят сообщения сайта, можно в панели управления сайтом.</w:t>
      </w:r>
    </w:p>
    <w:p w:rsidR="009B22CC" w:rsidRPr="003B6E37" w:rsidRDefault="009B22CC" w:rsidP="00BA1836">
      <w:r w:rsidRPr="003B6E37">
        <w:t>При отправлении формы на видном месте страницы выводится служебное сообщение: «Ваше сообщение успешно отправлено».</w:t>
      </w:r>
    </w:p>
    <w:p w:rsidR="009B22CC" w:rsidRDefault="009B22CC" w:rsidP="00BA1836">
      <w:r w:rsidRPr="003B6E37">
        <w:t xml:space="preserve">При отсутствии текста в поле «Ваше сообщение» </w:t>
      </w:r>
      <w:r w:rsidRPr="0027555B">
        <w:t>или другом обязательном поле на видном месте страницы выводится служебное сообщение: «Не все обязательные поля заполнены».</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70" w:history="1">
        <w:r w:rsidRPr="00164B80">
          <w:rPr>
            <w:rStyle w:val="Hyperlink"/>
            <w:b/>
            <w:bCs/>
          </w:rPr>
          <w:t>http://dev.1c-bitrix.ru/api_help/</w:t>
        </w:r>
      </w:hyperlink>
      <w:r w:rsidRPr="00164B80">
        <w:rPr>
          <w:b/>
          <w:bCs/>
        </w:rPr>
        <w:t xml:space="preserve"> </w:t>
      </w:r>
    </w:p>
    <w:p w:rsidR="009B22CC" w:rsidRDefault="009B22CC" w:rsidP="00D16FCA">
      <w:pPr>
        <w:pStyle w:val="Heading3"/>
      </w:pPr>
      <w:bookmarkStart w:id="152" w:name="_Toc328760202"/>
      <w:r>
        <w:t>Обратная связь ЭТАП 2</w:t>
      </w:r>
      <w:bookmarkEnd w:id="152"/>
    </w:p>
    <w:p w:rsidR="009B22CC" w:rsidRDefault="009B22CC" w:rsidP="00D16FCA">
      <w:bookmarkStart w:id="153" w:name="_Hlk326533303"/>
      <w:r>
        <w:t xml:space="preserve">На странице размещен текст и форма обратной связи. </w:t>
      </w:r>
    </w:p>
    <w:p w:rsidR="009B22CC" w:rsidRDefault="009B22CC" w:rsidP="00D16FCA">
      <w:r>
        <w:t>Поля формы:</w:t>
      </w:r>
    </w:p>
    <w:p w:rsidR="009B22CC" w:rsidRDefault="009B22CC" w:rsidP="003E4495">
      <w:pPr>
        <w:pStyle w:val="ListParagraph"/>
        <w:numPr>
          <w:ilvl w:val="0"/>
          <w:numId w:val="6"/>
        </w:numPr>
      </w:pPr>
      <w:r>
        <w:t xml:space="preserve">Поле «Ваше имя» </w:t>
      </w:r>
    </w:p>
    <w:p w:rsidR="009B22CC" w:rsidRDefault="009B22CC" w:rsidP="003E4495">
      <w:pPr>
        <w:pStyle w:val="ListParagraph"/>
        <w:numPr>
          <w:ilvl w:val="0"/>
          <w:numId w:val="6"/>
        </w:numPr>
      </w:pPr>
      <w:r>
        <w:t>Поле «Ваш электронный адрес»</w:t>
      </w:r>
    </w:p>
    <w:p w:rsidR="009B22CC" w:rsidRDefault="009B22CC" w:rsidP="003E4495">
      <w:pPr>
        <w:pStyle w:val="ListParagraph"/>
        <w:numPr>
          <w:ilvl w:val="0"/>
          <w:numId w:val="6"/>
        </w:numPr>
      </w:pPr>
      <w:r>
        <w:t>Поле «Ваш телефон»</w:t>
      </w:r>
    </w:p>
    <w:p w:rsidR="009B22CC" w:rsidRDefault="009B22CC" w:rsidP="003E4495">
      <w:pPr>
        <w:pStyle w:val="ListParagraph"/>
        <w:numPr>
          <w:ilvl w:val="0"/>
          <w:numId w:val="6"/>
        </w:numPr>
      </w:pPr>
      <w:r>
        <w:t>Поле «Сообщение» *</w:t>
      </w:r>
    </w:p>
    <w:p w:rsidR="009B22CC" w:rsidRDefault="009B22CC" w:rsidP="003E4495">
      <w:pPr>
        <w:pStyle w:val="ListParagraph"/>
        <w:numPr>
          <w:ilvl w:val="0"/>
          <w:numId w:val="6"/>
        </w:numPr>
      </w:pPr>
      <w:r>
        <w:t>CAPTCHA с кнопкой перезагрузки</w:t>
      </w:r>
    </w:p>
    <w:p w:rsidR="009B22CC" w:rsidRDefault="009B22CC" w:rsidP="001075ED">
      <w:r>
        <w:t>Символом «*» помечается обязательное для заполнения поле.</w:t>
      </w:r>
    </w:p>
    <w:p w:rsidR="009B22CC" w:rsidRDefault="009B22CC" w:rsidP="001A5835">
      <w:r w:rsidRPr="00164B80">
        <w:rPr>
          <w:b/>
          <w:bCs/>
        </w:rPr>
        <w:t>Реализация – компонент добавление элемента инфоблока</w:t>
      </w:r>
      <w:hyperlink r:id="rId71" w:history="1">
        <w:r w:rsidRPr="00164B80">
          <w:rPr>
            <w:rStyle w:val="Hyperlink"/>
            <w:b/>
            <w:bCs/>
          </w:rPr>
          <w:t>http://dev.1c-bitrix.ru/user_help/content/iblock/components_2/element_add/iblock_element_add_form.php</w:t>
        </w:r>
      </w:hyperlink>
      <w:r>
        <w:t xml:space="preserve"> </w:t>
      </w:r>
      <w:r w:rsidRPr="008C3D56">
        <w:rPr>
          <w:b/>
          <w:bCs/>
        </w:rPr>
        <w:t>без доработки стандартного функционала.</w:t>
      </w:r>
    </w:p>
    <w:p w:rsidR="009B22CC" w:rsidRDefault="009B22CC" w:rsidP="001075ED">
      <w:pPr>
        <w:pStyle w:val="Heading4"/>
      </w:pPr>
      <w:r>
        <w:t>Валидация формы</w:t>
      </w:r>
    </w:p>
    <w:p w:rsidR="009B22CC" w:rsidRDefault="009B22CC" w:rsidP="001075ED">
      <w:r>
        <w:t>Перед отправкой формы нужно проверять</w:t>
      </w:r>
    </w:p>
    <w:p w:rsidR="009B22CC" w:rsidRDefault="009B22CC" w:rsidP="003E4495">
      <w:pPr>
        <w:pStyle w:val="ListParagraph"/>
        <w:numPr>
          <w:ilvl w:val="0"/>
          <w:numId w:val="7"/>
        </w:numPr>
      </w:pPr>
      <w:r>
        <w:t>Наличие сообщения</w:t>
      </w:r>
    </w:p>
    <w:p w:rsidR="009B22CC" w:rsidRDefault="009B22CC" w:rsidP="003E4495">
      <w:pPr>
        <w:pStyle w:val="ListParagraph"/>
        <w:numPr>
          <w:ilvl w:val="0"/>
          <w:numId w:val="7"/>
        </w:numPr>
      </w:pPr>
      <w:r>
        <w:t>Соответствие максимальной длине сообщения (3 тысячи знаков)</w:t>
      </w:r>
    </w:p>
    <w:p w:rsidR="009B22CC" w:rsidRDefault="009B22CC" w:rsidP="003E4495">
      <w:pPr>
        <w:pStyle w:val="ListParagraph"/>
        <w:numPr>
          <w:ilvl w:val="0"/>
          <w:numId w:val="7"/>
        </w:numPr>
      </w:pPr>
      <w:r>
        <w:t>Совпадение кода CAPTCHA с картинки с введенным кодом</w:t>
      </w:r>
    </w:p>
    <w:p w:rsidR="009B22CC" w:rsidRDefault="009B22CC" w:rsidP="001075ED">
      <w:r>
        <w:t xml:space="preserve">Сообщение, отправленное через форму обратной связи, появляется в списке сообщений в системе управления сайтом, а также в виде электронного письма с темой «Письмо с сайта» отправляется на адрес электронной почты, указанный заказчиком. </w:t>
      </w:r>
    </w:p>
    <w:p w:rsidR="009B22CC" w:rsidRDefault="009B22CC" w:rsidP="001075ED">
      <w:r>
        <w:t>Управлять адресом, на который приходят сообщения сайта, можно в панели управления сайтом.</w:t>
      </w:r>
    </w:p>
    <w:p w:rsidR="009B22CC" w:rsidRDefault="009B22CC" w:rsidP="001075ED">
      <w:r>
        <w:t>При отправлении формы на странице выводится служебное сообщение: «Ваше сообщение успешно отправлено».</w:t>
      </w:r>
    </w:p>
    <w:p w:rsidR="009B22CC" w:rsidRPr="00164B80" w:rsidRDefault="009B22CC" w:rsidP="001A5835">
      <w:pPr>
        <w:rPr>
          <w:b/>
          <w:bCs/>
        </w:rPr>
      </w:pPr>
      <w:r w:rsidRPr="00164B80">
        <w:rPr>
          <w:b/>
          <w:bCs/>
        </w:rPr>
        <w:t xml:space="preserve">Реализация </w:t>
      </w:r>
      <w:r>
        <w:rPr>
          <w:b/>
          <w:bCs/>
        </w:rPr>
        <w:t>–</w:t>
      </w:r>
      <w:r w:rsidRPr="00164B80">
        <w:rPr>
          <w:b/>
          <w:bCs/>
        </w:rPr>
        <w:t xml:space="preserve"> </w:t>
      </w:r>
      <w:r w:rsidRPr="00164B80">
        <w:rPr>
          <w:b/>
          <w:bCs/>
          <w:lang w:val="en-US"/>
        </w:rPr>
        <w:t>APIBitrixFramework</w:t>
      </w:r>
      <w:r>
        <w:rPr>
          <w:b/>
          <w:bCs/>
        </w:rPr>
        <w:t xml:space="preserve"> </w:t>
      </w:r>
      <w:hyperlink r:id="rId72" w:history="1">
        <w:r w:rsidRPr="00164B80">
          <w:rPr>
            <w:rStyle w:val="Hyperlink"/>
            <w:b/>
            <w:bCs/>
          </w:rPr>
          <w:t>http://dev.1c-bitrix.ru/api_help/</w:t>
        </w:r>
      </w:hyperlink>
      <w:r w:rsidRPr="00164B80">
        <w:rPr>
          <w:b/>
          <w:bCs/>
        </w:rPr>
        <w:t xml:space="preserve"> </w:t>
      </w:r>
    </w:p>
    <w:p w:rsidR="009B22CC" w:rsidRDefault="009B22CC" w:rsidP="001075ED"/>
    <w:p w:rsidR="009B22CC" w:rsidRDefault="009B22CC" w:rsidP="00D16FCA">
      <w:pPr>
        <w:pStyle w:val="Heading3"/>
        <w:rPr>
          <w:rFonts w:cs="Times New Roman"/>
        </w:rPr>
      </w:pPr>
      <w:bookmarkStart w:id="154" w:name="_Войти__в"/>
      <w:bookmarkStart w:id="155" w:name="_Toc328760203"/>
      <w:bookmarkEnd w:id="153"/>
      <w:bookmarkEnd w:id="154"/>
      <w:r>
        <w:t xml:space="preserve">Войти </w:t>
      </w:r>
      <w:r w:rsidRPr="003461C9">
        <w:t xml:space="preserve"> в личный кабинет</w:t>
      </w:r>
      <w:bookmarkEnd w:id="155"/>
    </w:p>
    <w:p w:rsidR="009B22CC" w:rsidRDefault="009B22CC" w:rsidP="00D16FCA">
      <w:r>
        <w:t>Страница со стандартной формой авторизации:</w:t>
      </w:r>
    </w:p>
    <w:p w:rsidR="009B22CC" w:rsidRDefault="009B22CC" w:rsidP="003E4495">
      <w:pPr>
        <w:pStyle w:val="ListParagraph"/>
        <w:numPr>
          <w:ilvl w:val="0"/>
          <w:numId w:val="16"/>
        </w:numPr>
      </w:pPr>
      <w:r>
        <w:t>Поле «логин»</w:t>
      </w:r>
    </w:p>
    <w:p w:rsidR="009B22CC" w:rsidRDefault="009B22CC" w:rsidP="003E4495">
      <w:pPr>
        <w:pStyle w:val="ListParagraph"/>
        <w:numPr>
          <w:ilvl w:val="0"/>
          <w:numId w:val="16"/>
        </w:numPr>
      </w:pPr>
      <w:r>
        <w:t>Поле «пароль»</w:t>
      </w:r>
    </w:p>
    <w:p w:rsidR="009B22CC" w:rsidRDefault="009B22CC" w:rsidP="003E4495">
      <w:pPr>
        <w:pStyle w:val="ListParagraph"/>
        <w:numPr>
          <w:ilvl w:val="0"/>
          <w:numId w:val="16"/>
        </w:numPr>
      </w:pPr>
      <w:r>
        <w:t>Кнопка «Войти»</w:t>
      </w:r>
    </w:p>
    <w:p w:rsidR="009B22CC" w:rsidRDefault="009B22CC" w:rsidP="003E4495">
      <w:pPr>
        <w:pStyle w:val="ListParagraph"/>
        <w:numPr>
          <w:ilvl w:val="0"/>
          <w:numId w:val="16"/>
        </w:numPr>
      </w:pPr>
      <w:r>
        <w:t>Ссылка «Забыли пароль?», ведущая на стандартную форму восстановления пароля на эл. адрес</w:t>
      </w:r>
    </w:p>
    <w:p w:rsidR="009B22CC" w:rsidRDefault="009B22CC" w:rsidP="00D16FCA">
      <w:r>
        <w:t>Предусмотрена возможность размещать текст на этой странице.</w:t>
      </w:r>
    </w:p>
    <w:p w:rsidR="009B22CC" w:rsidRPr="00D16FCA" w:rsidRDefault="009B22CC" w:rsidP="00D16FCA">
      <w:r w:rsidRPr="00164B80">
        <w:rPr>
          <w:b/>
          <w:bCs/>
        </w:rPr>
        <w:t xml:space="preserve">Реализация – компонент формы авторизации </w:t>
      </w:r>
      <w:hyperlink r:id="rId73" w:history="1">
        <w:r w:rsidRPr="00164B80">
          <w:rPr>
            <w:rStyle w:val="Hyperlink"/>
            <w:b/>
            <w:bCs/>
          </w:rPr>
          <w:t>http://dev.1c-bitrix.ru/user_help/settings/users/components_2/system_auth_form.php</w:t>
        </w:r>
      </w:hyperlink>
      <w:r>
        <w:t xml:space="preserve"> </w:t>
      </w:r>
      <w:r w:rsidRPr="008C3D56">
        <w:rPr>
          <w:b/>
          <w:bCs/>
        </w:rPr>
        <w:t>без доработки стандартного функционала.</w:t>
      </w:r>
    </w:p>
    <w:p w:rsidR="009B22CC" w:rsidRDefault="009B22CC" w:rsidP="00F66D35">
      <w:pPr>
        <w:pStyle w:val="Heading2"/>
      </w:pPr>
      <w:bookmarkStart w:id="156" w:name="_Зарегистрироваться"/>
      <w:bookmarkStart w:id="157" w:name="_Личный_кабинет"/>
      <w:bookmarkStart w:id="158" w:name="_Toc328760204"/>
      <w:bookmarkEnd w:id="156"/>
      <w:bookmarkEnd w:id="157"/>
      <w:r>
        <w:t>Личный кабинет ЭТАП 2</w:t>
      </w:r>
      <w:bookmarkEnd w:id="158"/>
    </w:p>
    <w:p w:rsidR="009B22CC" w:rsidRDefault="009B22CC" w:rsidP="00173E27">
      <w:r>
        <w:t>После авторизации пользователь переадресовывается на заглавную страницу личного кабинета (ЛК).</w:t>
      </w:r>
    </w:p>
    <w:p w:rsidR="009B22CC" w:rsidRDefault="009B22CC" w:rsidP="00173E27">
      <w:r>
        <w:t>Кроме того, в верхней части сайта появляется полоса с его именем, ссылкой «Личный кабинет», и ссылкой на выход из ЛК.</w:t>
      </w:r>
    </w:p>
    <w:p w:rsidR="009B22CC" w:rsidRDefault="009B22CC" w:rsidP="00173E27">
      <w:r>
        <w:rPr>
          <w:noProof/>
          <w:lang w:eastAsia="ru-RU"/>
        </w:rPr>
        <w:pict>
          <v:shape id="Рисунок 28" o:spid="_x0000_i1049" type="#_x0000_t75" style="width:465.75pt;height:37.5pt;visibility:visible">
            <v:imagedata r:id="rId74" o:title=""/>
          </v:shape>
        </w:pict>
      </w:r>
    </w:p>
    <w:p w:rsidR="009B22CC" w:rsidRDefault="009B22CC" w:rsidP="00173E27">
      <w:r>
        <w:t>На заглавной странице ЛК размещены:</w:t>
      </w:r>
    </w:p>
    <w:p w:rsidR="009B22CC" w:rsidRDefault="009B22CC" w:rsidP="003E4495">
      <w:pPr>
        <w:pStyle w:val="ListParagraph"/>
        <w:numPr>
          <w:ilvl w:val="0"/>
          <w:numId w:val="17"/>
        </w:numPr>
      </w:pPr>
      <w:r>
        <w:t>Меню для авторизованных пользователей («Новости», «Персональная информация» и пр.)</w:t>
      </w:r>
    </w:p>
    <w:p w:rsidR="009B22CC" w:rsidRDefault="009B22CC" w:rsidP="003E4495">
      <w:pPr>
        <w:pStyle w:val="ListParagraph"/>
        <w:numPr>
          <w:ilvl w:val="0"/>
          <w:numId w:val="17"/>
        </w:numPr>
      </w:pPr>
      <w:bookmarkStart w:id="159" w:name="_Hlk326532774"/>
      <w:r>
        <w:t>Блок с новостями</w:t>
      </w:r>
      <w:bookmarkEnd w:id="159"/>
    </w:p>
    <w:p w:rsidR="009B22CC" w:rsidRDefault="009B22CC" w:rsidP="003E4495">
      <w:pPr>
        <w:pStyle w:val="ListParagraph"/>
        <w:numPr>
          <w:ilvl w:val="0"/>
          <w:numId w:val="17"/>
        </w:numPr>
      </w:pPr>
      <w:r>
        <w:t>Блок «Ваш персональный менеджер»</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75" w:history="1">
        <w:r w:rsidRPr="00164B80">
          <w:rPr>
            <w:rStyle w:val="Hyperlink"/>
            <w:b/>
            <w:bCs/>
          </w:rPr>
          <w:t>http://dev.1c-bitrix.ru/api_help/</w:t>
        </w:r>
      </w:hyperlink>
    </w:p>
    <w:p w:rsidR="009B22CC" w:rsidRDefault="009B22CC" w:rsidP="005A51C3">
      <w:r w:rsidRPr="005A51C3">
        <w:rPr>
          <w:rStyle w:val="Heading4Char"/>
        </w:rPr>
        <w:t>Блок с новостями</w:t>
      </w:r>
    </w:p>
    <w:p w:rsidR="009B22CC" w:rsidRDefault="009B22CC" w:rsidP="005A51C3">
      <w:r>
        <w:t>10 последних новостей, каждая новость представлена датой, заголовком, анонсом, заголовок — ссылка на детальную страницу новости. Внизу блока ссылка на все новости. У дилеров отдельные новости, отличающиеся от новостей в публичной части сайта.</w:t>
      </w:r>
    </w:p>
    <w:p w:rsidR="009B22CC" w:rsidRPr="00164B80" w:rsidRDefault="009B22CC" w:rsidP="001A5835">
      <w:pPr>
        <w:rPr>
          <w:b/>
          <w:bCs/>
        </w:rPr>
      </w:pPr>
      <w:r w:rsidRPr="00164B80">
        <w:rPr>
          <w:b/>
          <w:bCs/>
        </w:rPr>
        <w:t xml:space="preserve">Реализация – компонент новости </w:t>
      </w:r>
      <w:hyperlink r:id="rId76" w:history="1">
        <w:r w:rsidRPr="00164B80">
          <w:rPr>
            <w:rStyle w:val="Hyperlink"/>
            <w:b/>
            <w:bCs/>
          </w:rPr>
          <w:t>http://dev.1c-bitrix.ru/user_help/content/iblock/components_2/news/news.php</w:t>
        </w:r>
      </w:hyperlink>
      <w:r>
        <w:rPr>
          <w:b/>
          <w:bCs/>
        </w:rPr>
        <w:t xml:space="preserve"> </w:t>
      </w:r>
      <w:r w:rsidRPr="008C3D56">
        <w:rPr>
          <w:b/>
          <w:bCs/>
        </w:rPr>
        <w:t>без доработки стандартного функционала.</w:t>
      </w:r>
    </w:p>
    <w:p w:rsidR="009B22CC" w:rsidRDefault="009B22CC" w:rsidP="005A51C3">
      <w:pPr>
        <w:pStyle w:val="Heading4"/>
      </w:pPr>
      <w:r>
        <w:t>Блок «Ваш персональный менеджер»</w:t>
      </w:r>
    </w:p>
    <w:p w:rsidR="009B22CC" w:rsidRDefault="009B22CC" w:rsidP="005A51C3">
      <w:r>
        <w:t>В блоке содержатся имя менеджера, статус (онлайн/оффлайн) ссылка на открытие диалогового окна.</w:t>
      </w:r>
    </w:p>
    <w:p w:rsidR="009B22CC" w:rsidRDefault="009B22CC" w:rsidP="005A51C3">
      <w:r>
        <w:t>Блок размещен в фиксированном месте на всех страницах ЛК.</w:t>
      </w:r>
    </w:p>
    <w:p w:rsidR="009B22CC" w:rsidRDefault="009B22CC" w:rsidP="00887666">
      <w:r>
        <w:t>С</w:t>
      </w:r>
      <w:r w:rsidRPr="00A87D9A">
        <w:t>хема работы</w:t>
      </w:r>
      <w:r>
        <w:t xml:space="preserve"> функционала соответствует схеме работы icq</w:t>
      </w:r>
      <w:r w:rsidRPr="00A87D9A">
        <w:t xml:space="preserve">. </w:t>
      </w:r>
    </w:p>
    <w:p w:rsidR="009B22CC" w:rsidRDefault="009B22CC" w:rsidP="00887666">
      <w:r w:rsidRPr="00A87D9A">
        <w:t>Дилеры сгруппированы по регионам: Москва и МО и остальные регионы. За каждым регионом закреплен свой менеджер. При заходе в личный кабинет у дилера должен отображаться  менеджер, закрепленный за его регионом.</w:t>
      </w:r>
    </w:p>
    <w:p w:rsidR="009B22CC" w:rsidRPr="00CB5ACD" w:rsidRDefault="009B22CC" w:rsidP="00887666">
      <w:r w:rsidRPr="00372D92">
        <w:t>Список регионов</w:t>
      </w:r>
      <w:r>
        <w:t xml:space="preserve"> создается администратором сайта, когда он создает новых дилеров.</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77" w:history="1">
        <w:r w:rsidRPr="00164B80">
          <w:rPr>
            <w:rStyle w:val="Hyperlink"/>
            <w:b/>
            <w:bCs/>
          </w:rPr>
          <w:t>http://dev.1c-bitrix.ru/api_help/</w:t>
        </w:r>
      </w:hyperlink>
    </w:p>
    <w:p w:rsidR="009B22CC" w:rsidRPr="005A51C3" w:rsidRDefault="009B22CC" w:rsidP="005A51C3">
      <w:r>
        <w:rPr>
          <w:noProof/>
          <w:lang w:eastAsia="ru-RU"/>
        </w:rPr>
        <w:pict>
          <v:shape id="_x0000_i1050" type="#_x0000_t75" style="width:465pt;height:235.5pt;visibility:visible">
            <v:imagedata r:id="rId78" o:title=""/>
          </v:shape>
        </w:pict>
      </w:r>
    </w:p>
    <w:p w:rsidR="009B22CC" w:rsidRDefault="009B22CC" w:rsidP="00F66D35">
      <w:pPr>
        <w:pStyle w:val="Heading3"/>
      </w:pPr>
      <w:bookmarkStart w:id="160" w:name="_Новости_1"/>
      <w:bookmarkStart w:id="161" w:name="_Toc328760205"/>
      <w:bookmarkEnd w:id="160"/>
      <w:r>
        <w:t>Новости</w:t>
      </w:r>
      <w:bookmarkEnd w:id="161"/>
    </w:p>
    <w:p w:rsidR="009B22CC" w:rsidRDefault="009B22CC" w:rsidP="00A87D9A">
      <w:bookmarkStart w:id="162" w:name="_Персональная_информация__статус_"/>
      <w:bookmarkEnd w:id="162"/>
      <w:r>
        <w:t>Список новостей для дилеров, отсортирован по дате, свежие новости вверху списка. Список разбит на страницы каждые 30 новостей.</w:t>
      </w:r>
    </w:p>
    <w:p w:rsidR="009B22CC" w:rsidRDefault="009B22CC" w:rsidP="00A87D9A">
      <w:r>
        <w:t>Каждая новость в списке представлена следующей информацией:</w:t>
      </w:r>
    </w:p>
    <w:p w:rsidR="009B22CC" w:rsidRDefault="009B22CC" w:rsidP="003E4495">
      <w:pPr>
        <w:pStyle w:val="ListParagraph"/>
        <w:numPr>
          <w:ilvl w:val="0"/>
          <w:numId w:val="14"/>
        </w:numPr>
      </w:pPr>
      <w:r>
        <w:t>Заголовок (является ссылкой на детальную страницу новости)</w:t>
      </w:r>
    </w:p>
    <w:p w:rsidR="009B22CC" w:rsidRDefault="009B22CC" w:rsidP="003E4495">
      <w:pPr>
        <w:pStyle w:val="ListParagraph"/>
        <w:numPr>
          <w:ilvl w:val="0"/>
          <w:numId w:val="14"/>
        </w:numPr>
      </w:pPr>
      <w:r>
        <w:t>Анонс (количество знаков в анонсе не ограничено)</w:t>
      </w:r>
    </w:p>
    <w:p w:rsidR="009B22CC" w:rsidRDefault="009B22CC" w:rsidP="003E4495">
      <w:pPr>
        <w:pStyle w:val="ListParagraph"/>
        <w:numPr>
          <w:ilvl w:val="0"/>
          <w:numId w:val="14"/>
        </w:numPr>
      </w:pPr>
      <w:r>
        <w:t>Иллюстрация-анонс (опционально)</w:t>
      </w:r>
    </w:p>
    <w:p w:rsidR="009B22CC" w:rsidRDefault="009B22CC" w:rsidP="00181773">
      <w:r>
        <w:t>Необходима возможность публиковать новости</w:t>
      </w:r>
    </w:p>
    <w:p w:rsidR="009B22CC" w:rsidRDefault="009B22CC" w:rsidP="003E4495">
      <w:pPr>
        <w:pStyle w:val="ListParagraph"/>
        <w:numPr>
          <w:ilvl w:val="0"/>
          <w:numId w:val="18"/>
        </w:numPr>
      </w:pPr>
      <w:r>
        <w:t>Для всех дилеров</w:t>
      </w:r>
    </w:p>
    <w:p w:rsidR="009B22CC" w:rsidRDefault="009B22CC" w:rsidP="003E4495">
      <w:pPr>
        <w:pStyle w:val="ListParagraph"/>
        <w:numPr>
          <w:ilvl w:val="0"/>
          <w:numId w:val="18"/>
        </w:numPr>
      </w:pPr>
      <w:r>
        <w:t>Для группы дилеров</w:t>
      </w:r>
    </w:p>
    <w:p w:rsidR="009B22CC" w:rsidRDefault="009B22CC" w:rsidP="003E4495">
      <w:pPr>
        <w:pStyle w:val="ListParagraph"/>
        <w:numPr>
          <w:ilvl w:val="0"/>
          <w:numId w:val="18"/>
        </w:numPr>
      </w:pPr>
      <w:r>
        <w:t>Для одного дилера</w:t>
      </w:r>
    </w:p>
    <w:p w:rsidR="009B22CC" w:rsidRDefault="009B22CC" w:rsidP="00A87D9A">
      <w:pPr>
        <w:pStyle w:val="Heading4"/>
      </w:pPr>
      <w:r>
        <w:t>Детальная страница новости</w:t>
      </w:r>
    </w:p>
    <w:p w:rsidR="009B22CC" w:rsidRDefault="009B22CC" w:rsidP="00A87D9A">
      <w:r>
        <w:t>Страница с полным текстом новости.  Также на странице содержится ссылка на список новостей («Вернуться в список новостей»).</w:t>
      </w:r>
    </w:p>
    <w:p w:rsidR="009B22CC" w:rsidRPr="00164B80" w:rsidRDefault="009B22CC" w:rsidP="001A5835">
      <w:pPr>
        <w:rPr>
          <w:b/>
          <w:bCs/>
        </w:rPr>
      </w:pPr>
      <w:r w:rsidRPr="00164B80">
        <w:rPr>
          <w:b/>
          <w:bCs/>
        </w:rPr>
        <w:t xml:space="preserve">Реализация – компонент новости </w:t>
      </w:r>
      <w:hyperlink r:id="rId79" w:history="1">
        <w:r w:rsidRPr="00164B80">
          <w:rPr>
            <w:rStyle w:val="Hyperlink"/>
            <w:b/>
            <w:bCs/>
          </w:rPr>
          <w:t>http://dev.1c-bitrix.ru/user_help/content/iblock/components_2/news/news.php</w:t>
        </w:r>
      </w:hyperlink>
      <w:r>
        <w:rPr>
          <w:b/>
          <w:bCs/>
        </w:rPr>
        <w:t xml:space="preserve"> </w:t>
      </w:r>
      <w:r w:rsidRPr="008C3D56">
        <w:rPr>
          <w:b/>
          <w:bCs/>
        </w:rPr>
        <w:t>без доработки стандартного функционала.</w:t>
      </w:r>
    </w:p>
    <w:p w:rsidR="009B22CC" w:rsidRDefault="009B22CC" w:rsidP="00A87D9A"/>
    <w:p w:rsidR="009B22CC" w:rsidRDefault="009B22CC" w:rsidP="00F66D35">
      <w:pPr>
        <w:pStyle w:val="Heading3"/>
      </w:pPr>
      <w:bookmarkStart w:id="163" w:name="_Toc328760206"/>
      <w:r>
        <w:t>Персональная информация (статус, условия, скидки)</w:t>
      </w:r>
      <w:bookmarkEnd w:id="163"/>
    </w:p>
    <w:p w:rsidR="009B22CC" w:rsidRPr="006F21E7" w:rsidRDefault="009B22CC" w:rsidP="006F21E7">
      <w:r w:rsidRPr="00C26973">
        <w:t>Анкета дилера. Поля могут редактироваться только менеджер</w:t>
      </w:r>
      <w:r>
        <w:t>ом. Поля стандартные.</w:t>
      </w:r>
    </w:p>
    <w:p w:rsidR="009B22CC" w:rsidRDefault="009B22CC" w:rsidP="00F66D35">
      <w:pPr>
        <w:pStyle w:val="Heading3"/>
      </w:pPr>
      <w:bookmarkStart w:id="164" w:name="_Координаты"/>
      <w:bookmarkStart w:id="165" w:name="_Обратная_связь_1"/>
      <w:bookmarkStart w:id="166" w:name="_Toc328760207"/>
      <w:bookmarkStart w:id="167" w:name="_Hlk326533538"/>
      <w:bookmarkEnd w:id="164"/>
      <w:bookmarkEnd w:id="165"/>
      <w:r>
        <w:t>Обратная связь</w:t>
      </w:r>
      <w:bookmarkEnd w:id="166"/>
    </w:p>
    <w:p w:rsidR="009B22CC" w:rsidRDefault="009B22CC" w:rsidP="00887666">
      <w:bookmarkStart w:id="168" w:name="_Акции_и_подарки"/>
      <w:bookmarkEnd w:id="167"/>
      <w:bookmarkEnd w:id="168"/>
      <w:r>
        <w:t xml:space="preserve">На странице размещен текст и форма обратной связи. </w:t>
      </w:r>
    </w:p>
    <w:p w:rsidR="009B22CC" w:rsidRDefault="009B22CC" w:rsidP="00887666">
      <w:r>
        <w:t>Поля формы:</w:t>
      </w:r>
    </w:p>
    <w:p w:rsidR="009B22CC" w:rsidRPr="00CB5ACD" w:rsidRDefault="009B22CC" w:rsidP="003E4495">
      <w:pPr>
        <w:pStyle w:val="ListParagraph"/>
        <w:numPr>
          <w:ilvl w:val="0"/>
          <w:numId w:val="6"/>
        </w:numPr>
      </w:pPr>
      <w:r w:rsidRPr="00CB5ACD">
        <w:t>Компания</w:t>
      </w:r>
    </w:p>
    <w:p w:rsidR="009B22CC" w:rsidRDefault="009B22CC" w:rsidP="003E4495">
      <w:pPr>
        <w:pStyle w:val="ListParagraph"/>
        <w:numPr>
          <w:ilvl w:val="0"/>
          <w:numId w:val="6"/>
        </w:numPr>
      </w:pPr>
      <w:r>
        <w:t xml:space="preserve">Поле «Ваше имя» </w:t>
      </w:r>
      <w:bookmarkStart w:id="169" w:name="_Hlk326533494"/>
      <w:r>
        <w:t>(предустановленное значение из профиля)</w:t>
      </w:r>
      <w:bookmarkEnd w:id="169"/>
    </w:p>
    <w:p w:rsidR="009B22CC" w:rsidRDefault="009B22CC" w:rsidP="003E4495">
      <w:pPr>
        <w:pStyle w:val="ListParagraph"/>
        <w:numPr>
          <w:ilvl w:val="0"/>
          <w:numId w:val="6"/>
        </w:numPr>
      </w:pPr>
      <w:r>
        <w:t>Поле «Ваш электронный адрес» (предустановленное значение из профиля)</w:t>
      </w:r>
    </w:p>
    <w:p w:rsidR="009B22CC" w:rsidRDefault="009B22CC" w:rsidP="003E4495">
      <w:pPr>
        <w:pStyle w:val="ListParagraph"/>
        <w:numPr>
          <w:ilvl w:val="0"/>
          <w:numId w:val="6"/>
        </w:numPr>
      </w:pPr>
      <w:r>
        <w:t>Поле «Ваш телефон» (предустановленное значение из профиля)</w:t>
      </w:r>
    </w:p>
    <w:p w:rsidR="009B22CC" w:rsidRDefault="009B22CC" w:rsidP="003E4495">
      <w:pPr>
        <w:pStyle w:val="ListParagraph"/>
        <w:numPr>
          <w:ilvl w:val="0"/>
          <w:numId w:val="6"/>
        </w:numPr>
      </w:pPr>
      <w:r>
        <w:t>Поле «Сообщение» *</w:t>
      </w:r>
    </w:p>
    <w:p w:rsidR="009B22CC" w:rsidRDefault="009B22CC" w:rsidP="00887666">
      <w:r>
        <w:t>Символом «*» помечается обязательное для заполнения поле.</w:t>
      </w:r>
    </w:p>
    <w:p w:rsidR="009B22CC" w:rsidRDefault="009B22CC" w:rsidP="001A5835">
      <w:r w:rsidRPr="00164B80">
        <w:rPr>
          <w:b/>
          <w:bCs/>
        </w:rPr>
        <w:t>Реализация – компонент добавление элемента инфоблока</w:t>
      </w:r>
      <w:hyperlink r:id="rId80" w:history="1">
        <w:r w:rsidRPr="00164B80">
          <w:rPr>
            <w:rStyle w:val="Hyperlink"/>
            <w:b/>
            <w:bCs/>
          </w:rPr>
          <w:t>http://dev.1c-bitrix.ru/user_help/content/iblock/components_2/element_add/iblock_element_add_form.php</w:t>
        </w:r>
      </w:hyperlink>
      <w:r>
        <w:t xml:space="preserve"> </w:t>
      </w:r>
      <w:r w:rsidRPr="008C3D56">
        <w:rPr>
          <w:b/>
          <w:bCs/>
        </w:rPr>
        <w:t>без доработки стандартного функционала.</w:t>
      </w:r>
    </w:p>
    <w:p w:rsidR="009B22CC" w:rsidRDefault="009B22CC" w:rsidP="00887666">
      <w:pPr>
        <w:pStyle w:val="Heading4"/>
      </w:pPr>
      <w:r>
        <w:t>Валидация формы</w:t>
      </w:r>
    </w:p>
    <w:p w:rsidR="009B22CC" w:rsidRDefault="009B22CC" w:rsidP="00887666">
      <w:r>
        <w:t>Перед отправкой формы нужно проверять</w:t>
      </w:r>
    </w:p>
    <w:p w:rsidR="009B22CC" w:rsidRDefault="009B22CC" w:rsidP="003E4495">
      <w:pPr>
        <w:pStyle w:val="ListParagraph"/>
        <w:numPr>
          <w:ilvl w:val="0"/>
          <w:numId w:val="7"/>
        </w:numPr>
      </w:pPr>
      <w:r>
        <w:t>Наличие сообщения</w:t>
      </w:r>
    </w:p>
    <w:p w:rsidR="009B22CC" w:rsidRDefault="009B22CC" w:rsidP="003E4495">
      <w:pPr>
        <w:pStyle w:val="ListParagraph"/>
        <w:numPr>
          <w:ilvl w:val="0"/>
          <w:numId w:val="7"/>
        </w:numPr>
      </w:pPr>
      <w:r>
        <w:t>Соответствие максимальной длине сообщения (3 тысячи знаков)</w:t>
      </w:r>
    </w:p>
    <w:p w:rsidR="009B22CC" w:rsidRDefault="009B22CC" w:rsidP="00887666">
      <w:r>
        <w:t xml:space="preserve">Сообщение, отправленное через форму обратной связи, появляется в списке сообщений в системе управления сайтом, а также в виде электронного письма с темой «Письмо с сайта» отправляется на адрес электронной почты, указанный заказчиком. </w:t>
      </w:r>
    </w:p>
    <w:p w:rsidR="009B22CC" w:rsidRDefault="009B22CC" w:rsidP="00887666">
      <w:r>
        <w:t>Управлять адресом, на который приходят сообщения сайта, можно в панели управления сайтом.</w:t>
      </w:r>
    </w:p>
    <w:p w:rsidR="009B22CC" w:rsidRDefault="009B22CC" w:rsidP="00887666">
      <w:r>
        <w:t>При отправлении формы на странице выводится служебное сообщение: «Ваше сообщение успешно отправлено».</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81" w:history="1">
        <w:r w:rsidRPr="00164B80">
          <w:rPr>
            <w:rStyle w:val="Hyperlink"/>
            <w:b/>
            <w:bCs/>
          </w:rPr>
          <w:t>http://dev.1c-bitrix.ru/api_help/</w:t>
        </w:r>
      </w:hyperlink>
    </w:p>
    <w:p w:rsidR="009B22CC" w:rsidRDefault="009B22CC" w:rsidP="00887666">
      <w:pPr>
        <w:pStyle w:val="Heading3"/>
      </w:pPr>
      <w:bookmarkStart w:id="170" w:name="_Toc328760208"/>
      <w:r>
        <w:t>Прайсы</w:t>
      </w:r>
      <w:bookmarkEnd w:id="170"/>
    </w:p>
    <w:p w:rsidR="009B22CC" w:rsidRDefault="009B22CC" w:rsidP="00887666">
      <w:r>
        <w:t>Список ссылок на файлы.</w:t>
      </w:r>
    </w:p>
    <w:p w:rsidR="009B22CC" w:rsidRDefault="009B22CC" w:rsidP="00887666">
      <w:r>
        <w:t>Каждый файл представлен:</w:t>
      </w:r>
    </w:p>
    <w:p w:rsidR="009B22CC" w:rsidRDefault="009B22CC" w:rsidP="003E4495">
      <w:pPr>
        <w:pStyle w:val="ListParagraph"/>
        <w:numPr>
          <w:ilvl w:val="0"/>
          <w:numId w:val="24"/>
        </w:numPr>
      </w:pPr>
      <w:r>
        <w:t>миниатюрой</w:t>
      </w:r>
      <w:r w:rsidRPr="00BE4D03">
        <w:t>,</w:t>
      </w:r>
    </w:p>
    <w:p w:rsidR="009B22CC" w:rsidRDefault="009B22CC" w:rsidP="003E4495">
      <w:pPr>
        <w:pStyle w:val="ListParagraph"/>
        <w:numPr>
          <w:ilvl w:val="0"/>
          <w:numId w:val="24"/>
        </w:numPr>
      </w:pPr>
      <w:r w:rsidRPr="00BE4D03">
        <w:t xml:space="preserve"> анонс</w:t>
      </w:r>
      <w:r>
        <w:t>ом</w:t>
      </w:r>
      <w:r w:rsidRPr="00BE4D03">
        <w:t xml:space="preserve">, </w:t>
      </w:r>
    </w:p>
    <w:p w:rsidR="009B22CC" w:rsidRDefault="009B22CC" w:rsidP="003E4495">
      <w:pPr>
        <w:pStyle w:val="ListParagraph"/>
        <w:numPr>
          <w:ilvl w:val="0"/>
          <w:numId w:val="24"/>
        </w:numPr>
      </w:pPr>
      <w:r>
        <w:t>Названием (является ссылкой</w:t>
      </w:r>
      <w:r w:rsidRPr="00BE4D03">
        <w:t xml:space="preserve"> на скачивание</w:t>
      </w:r>
      <w:r>
        <w:t>)</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82" w:history="1">
        <w:r w:rsidRPr="00164B80">
          <w:rPr>
            <w:rStyle w:val="Hyperlink"/>
            <w:b/>
            <w:bCs/>
          </w:rPr>
          <w:t>http://dev.1c-bitrix.ru/api_help/</w:t>
        </w:r>
      </w:hyperlink>
    </w:p>
    <w:p w:rsidR="009B22CC" w:rsidRPr="00BE4D03" w:rsidRDefault="009B22CC" w:rsidP="001A5835">
      <w:pPr>
        <w:pStyle w:val="ListParagraph"/>
      </w:pPr>
    </w:p>
    <w:p w:rsidR="009B22CC" w:rsidRDefault="009B22CC" w:rsidP="00887666">
      <w:pPr>
        <w:pStyle w:val="Heading3"/>
      </w:pPr>
      <w:bookmarkStart w:id="171" w:name="_Toc328760209"/>
      <w:r>
        <w:t>Каталоги</w:t>
      </w:r>
      <w:bookmarkEnd w:id="171"/>
    </w:p>
    <w:p w:rsidR="009B22CC" w:rsidRDefault="009B22CC" w:rsidP="00CB5ACD">
      <w:r>
        <w:t>Список ссылок на файлы.</w:t>
      </w:r>
    </w:p>
    <w:p w:rsidR="009B22CC" w:rsidRPr="00164B80" w:rsidRDefault="009B22CC" w:rsidP="001A5835">
      <w:pPr>
        <w:rPr>
          <w:b/>
          <w:bCs/>
        </w:rPr>
      </w:pPr>
      <w:r w:rsidRPr="00164B80">
        <w:rPr>
          <w:b/>
          <w:bCs/>
        </w:rPr>
        <w:t xml:space="preserve">Реализация </w:t>
      </w:r>
      <w:r>
        <w:rPr>
          <w:b/>
          <w:bCs/>
        </w:rPr>
        <w:t>–</w:t>
      </w:r>
      <w:r w:rsidRPr="00164B80">
        <w:rPr>
          <w:b/>
          <w:bCs/>
        </w:rPr>
        <w:t xml:space="preserve"> </w:t>
      </w:r>
      <w:r w:rsidRPr="00164B80">
        <w:rPr>
          <w:b/>
          <w:bCs/>
          <w:lang w:val="en-US"/>
        </w:rPr>
        <w:t>APIBitrixFramework</w:t>
      </w:r>
      <w:r>
        <w:rPr>
          <w:b/>
          <w:bCs/>
        </w:rPr>
        <w:t xml:space="preserve"> </w:t>
      </w:r>
      <w:hyperlink r:id="rId83" w:history="1">
        <w:r w:rsidRPr="00164B80">
          <w:rPr>
            <w:rStyle w:val="Hyperlink"/>
            <w:b/>
            <w:bCs/>
          </w:rPr>
          <w:t>http://dev.1c-bitrix.ru/api_help/</w:t>
        </w:r>
      </w:hyperlink>
    </w:p>
    <w:p w:rsidR="009B22CC" w:rsidRDefault="009B22CC" w:rsidP="00887666">
      <w:pPr>
        <w:pStyle w:val="Heading3"/>
      </w:pPr>
      <w:bookmarkStart w:id="172" w:name="_Toc328760210"/>
      <w:r>
        <w:t>Рекламный материал</w:t>
      </w:r>
      <w:bookmarkEnd w:id="172"/>
    </w:p>
    <w:p w:rsidR="009B22CC" w:rsidRDefault="009B22CC" w:rsidP="00CB5ACD">
      <w:bookmarkStart w:id="173" w:name="_On_line_менеджер"/>
      <w:bookmarkStart w:id="174" w:name="_Интересно"/>
      <w:bookmarkEnd w:id="173"/>
      <w:bookmarkEnd w:id="174"/>
      <w:r>
        <w:t>Список ссылок на файлы.</w:t>
      </w:r>
    </w:p>
    <w:p w:rsidR="009B22CC" w:rsidRPr="00164B80" w:rsidRDefault="009B22CC" w:rsidP="001A5835">
      <w:pPr>
        <w:rPr>
          <w:b/>
          <w:bCs/>
        </w:rPr>
      </w:pPr>
      <w:r w:rsidRPr="00164B80">
        <w:rPr>
          <w:b/>
          <w:bCs/>
        </w:rPr>
        <w:t xml:space="preserve">Реализация – </w:t>
      </w:r>
      <w:r w:rsidRPr="00164B80">
        <w:rPr>
          <w:b/>
          <w:bCs/>
          <w:lang w:val="en-US"/>
        </w:rPr>
        <w:t>APIBitrixFramework</w:t>
      </w:r>
      <w:r w:rsidRPr="00164B80">
        <w:rPr>
          <w:b/>
          <w:bCs/>
        </w:rPr>
        <w:t xml:space="preserve"> </w:t>
      </w:r>
      <w:hyperlink r:id="rId84" w:history="1">
        <w:r w:rsidRPr="00164B80">
          <w:rPr>
            <w:rStyle w:val="Hyperlink"/>
            <w:b/>
            <w:bCs/>
          </w:rPr>
          <w:t>http://dev.1c-bitrix.ru/api_help/</w:t>
        </w:r>
      </w:hyperlink>
    </w:p>
    <w:p w:rsidR="009B22CC" w:rsidRDefault="009B22CC" w:rsidP="00F66D35">
      <w:pPr>
        <w:pStyle w:val="Heading2"/>
      </w:pPr>
      <w:bookmarkStart w:id="175" w:name="_Toc328760211"/>
      <w:r>
        <w:t>Интересно ЭТАП 1</w:t>
      </w:r>
      <w:bookmarkEnd w:id="175"/>
    </w:p>
    <w:p w:rsidR="009B22CC" w:rsidRPr="00D5560A" w:rsidRDefault="009B22CC" w:rsidP="00F66D35">
      <w:pPr>
        <w:pStyle w:val="Heading3"/>
        <w:rPr>
          <w:rFonts w:cs="Times New Roman"/>
        </w:rPr>
      </w:pPr>
      <w:bookmarkStart w:id="176" w:name="_Особенности_мебели__LEGNA_"/>
      <w:bookmarkStart w:id="177" w:name="_Toc328760212"/>
      <w:bookmarkEnd w:id="176"/>
      <w:r>
        <w:t>Особенности мебели «LEGNA»</w:t>
      </w:r>
      <w:bookmarkEnd w:id="177"/>
    </w:p>
    <w:p w:rsidR="009B22CC" w:rsidRPr="00C53999" w:rsidRDefault="009B22CC" w:rsidP="00C53999">
      <w:bookmarkStart w:id="178" w:name="_Hlk326480035"/>
      <w:r>
        <w:t>Текстовая страница</w:t>
      </w:r>
      <w:bookmarkEnd w:id="178"/>
      <w:r>
        <w:t>.</w:t>
      </w:r>
    </w:p>
    <w:p w:rsidR="009B22CC" w:rsidRDefault="009B22CC" w:rsidP="00F66D35">
      <w:pPr>
        <w:pStyle w:val="Heading3"/>
      </w:pPr>
      <w:bookmarkStart w:id="179" w:name="_Сравнить_кухни"/>
      <w:bookmarkStart w:id="180" w:name="_Полезные_советы"/>
      <w:bookmarkStart w:id="181" w:name="_Toc328760213"/>
      <w:bookmarkEnd w:id="179"/>
      <w:bookmarkEnd w:id="180"/>
      <w:r>
        <w:t>Полезные советы</w:t>
      </w:r>
      <w:bookmarkEnd w:id="181"/>
    </w:p>
    <w:p w:rsidR="009B22CC" w:rsidRDefault="009B22CC" w:rsidP="00C53999">
      <w:r w:rsidRPr="00CB5ACD">
        <w:t>Список тем со ссылкой на страницу совета.</w:t>
      </w:r>
    </w:p>
    <w:p w:rsidR="009B22CC" w:rsidRPr="00164B80" w:rsidRDefault="009B22CC" w:rsidP="00BD40FB">
      <w:pPr>
        <w:rPr>
          <w:b/>
          <w:bCs/>
        </w:rPr>
      </w:pPr>
      <w:r w:rsidRPr="00164B80">
        <w:rPr>
          <w:b/>
          <w:bCs/>
        </w:rPr>
        <w:t xml:space="preserve">Реализация – компонент новости </w:t>
      </w:r>
      <w:hyperlink r:id="rId85" w:history="1">
        <w:r w:rsidRPr="00164B80">
          <w:rPr>
            <w:rStyle w:val="Hyperlink"/>
            <w:b/>
            <w:bCs/>
          </w:rPr>
          <w:t>http://dev.1c-bitrix.ru/user_help/content/iblock/components_2/news/news.php</w:t>
        </w:r>
      </w:hyperlink>
      <w:r>
        <w:rPr>
          <w:b/>
          <w:bCs/>
        </w:rPr>
        <w:t xml:space="preserve"> </w:t>
      </w:r>
      <w:r w:rsidRPr="008C3D56">
        <w:rPr>
          <w:b/>
          <w:bCs/>
        </w:rPr>
        <w:t>без доработки стандартного функционала.</w:t>
      </w:r>
    </w:p>
    <w:p w:rsidR="009B22CC" w:rsidRDefault="009B22CC" w:rsidP="00F66D35">
      <w:pPr>
        <w:pStyle w:val="Heading3"/>
      </w:pPr>
      <w:bookmarkStart w:id="182" w:name="_Уход_и_эксплуатация"/>
      <w:bookmarkStart w:id="183" w:name="_Toc328760214"/>
      <w:bookmarkEnd w:id="182"/>
      <w:r>
        <w:t>Уход и эксплуатация</w:t>
      </w:r>
      <w:bookmarkEnd w:id="183"/>
    </w:p>
    <w:p w:rsidR="009B22CC" w:rsidRPr="00C53999" w:rsidRDefault="009B22CC" w:rsidP="00C53999">
      <w:r>
        <w:t>Текстовая страница.</w:t>
      </w:r>
    </w:p>
    <w:p w:rsidR="009B22CC" w:rsidRDefault="009B22CC" w:rsidP="00F66D35">
      <w:pPr>
        <w:pStyle w:val="Heading3"/>
      </w:pPr>
      <w:bookmarkStart w:id="184" w:name="_Часто_задаваемые_вопросы"/>
      <w:bookmarkStart w:id="185" w:name="_Toc328760215"/>
      <w:bookmarkEnd w:id="184"/>
      <w:r>
        <w:t>Часто задаваемые вопросы</w:t>
      </w:r>
      <w:bookmarkEnd w:id="185"/>
    </w:p>
    <w:p w:rsidR="009B22CC" w:rsidRDefault="009B22CC" w:rsidP="00C53999">
      <w:r>
        <w:t>Список вопросов. Каждый вопрос является ссылкой на детальную страницу вопроса.</w:t>
      </w:r>
    </w:p>
    <w:p w:rsidR="009B22CC" w:rsidRDefault="009B22CC" w:rsidP="00176132">
      <w:pPr>
        <w:pStyle w:val="Heading4"/>
      </w:pPr>
      <w:r>
        <w:t>Детальная страница вопроса</w:t>
      </w:r>
    </w:p>
    <w:p w:rsidR="009B22CC" w:rsidRDefault="009B22CC" w:rsidP="006F21E7">
      <w:r>
        <w:t>Страница с вопросом и ответом, а также ссылкой «Вернуться к списку вопросов»</w:t>
      </w:r>
    </w:p>
    <w:p w:rsidR="009B22CC" w:rsidRDefault="009B22CC" w:rsidP="00BD40FB">
      <w:r w:rsidRPr="00164B80">
        <w:rPr>
          <w:b/>
          <w:bCs/>
        </w:rPr>
        <w:t xml:space="preserve">Реализация – компонент новости </w:t>
      </w:r>
      <w:hyperlink r:id="rId86" w:history="1">
        <w:r w:rsidRPr="00164B80">
          <w:rPr>
            <w:rStyle w:val="Hyperlink"/>
            <w:b/>
            <w:bCs/>
          </w:rPr>
          <w:t>http://dev.1c-bitrix.ru/user_help/content/iblock/components_2/news/news.php</w:t>
        </w:r>
      </w:hyperlink>
      <w:r>
        <w:t xml:space="preserve"> </w:t>
      </w:r>
      <w:r w:rsidRPr="008C3D56">
        <w:rPr>
          <w:b/>
          <w:bCs/>
        </w:rPr>
        <w:t>без доработки стандартного функционала.</w:t>
      </w:r>
    </w:p>
    <w:p w:rsidR="009B22CC" w:rsidRDefault="009B22CC" w:rsidP="00F66D35">
      <w:pPr>
        <w:pStyle w:val="Heading3"/>
      </w:pPr>
      <w:bookmarkStart w:id="186" w:name="_Книга_отзывов"/>
      <w:bookmarkStart w:id="187" w:name="_Toc328760216"/>
      <w:bookmarkEnd w:id="186"/>
      <w:r>
        <w:t>Книга отзывов</w:t>
      </w:r>
      <w:bookmarkEnd w:id="187"/>
    </w:p>
    <w:p w:rsidR="009B22CC" w:rsidRDefault="009B22CC" w:rsidP="00BE4D03">
      <w:r>
        <w:t>страница с отзывами и формой для отзыва. Отзывы модерируются и добавляются сначала не активными. Администратору приходит письмо о добавленном новом отзыве, если он его активирует, то отзыв будет виден всем. Отзывы разбиты на страницы каждые 30 штук.</w:t>
      </w:r>
    </w:p>
    <w:p w:rsidR="009B22CC" w:rsidRPr="00164B80" w:rsidRDefault="009B22CC" w:rsidP="00BD40FB">
      <w:pPr>
        <w:rPr>
          <w:b/>
          <w:bCs/>
        </w:rPr>
      </w:pPr>
      <w:r w:rsidRPr="00164B80">
        <w:rPr>
          <w:b/>
          <w:bCs/>
        </w:rPr>
        <w:t xml:space="preserve">Реализация – компонент добавление элемента инфоблока </w:t>
      </w:r>
      <w:hyperlink r:id="rId87" w:history="1">
        <w:r w:rsidRPr="00164B80">
          <w:rPr>
            <w:rStyle w:val="Hyperlink"/>
            <w:b/>
            <w:bCs/>
          </w:rPr>
          <w:t>http://dev.1c-bitrix.ru/user_help/content/iblock/components_2/element_add/iblock_element_add_form.php</w:t>
        </w:r>
      </w:hyperlink>
    </w:p>
    <w:p w:rsidR="009B22CC" w:rsidRDefault="009B22CC" w:rsidP="00BD40FB">
      <w:r w:rsidRPr="00164B80">
        <w:rPr>
          <w:b/>
          <w:bCs/>
        </w:rPr>
        <w:t xml:space="preserve">и  компонент новости </w:t>
      </w:r>
      <w:hyperlink r:id="rId88" w:history="1">
        <w:r w:rsidRPr="00164B80">
          <w:rPr>
            <w:rStyle w:val="Hyperlink"/>
            <w:b/>
            <w:bCs/>
          </w:rPr>
          <w:t>http://dev.1c-bitrix.ru/user_help/content/iblock/components_2/news/news.php</w:t>
        </w:r>
      </w:hyperlink>
      <w:r>
        <w:t>.</w:t>
      </w:r>
    </w:p>
    <w:p w:rsidR="009B22CC" w:rsidRDefault="009B22CC" w:rsidP="00BE4D03"/>
    <w:p w:rsidR="009B22CC" w:rsidRDefault="009B22CC" w:rsidP="00BE4D03"/>
    <w:p w:rsidR="009B22CC" w:rsidRDefault="009B22CC" w:rsidP="00BE4D03">
      <w:pPr>
        <w:pStyle w:val="Heading2"/>
      </w:pPr>
      <w:bookmarkStart w:id="188" w:name="_Toc328760217"/>
      <w:r>
        <w:t>Страница 404</w:t>
      </w:r>
      <w:bookmarkEnd w:id="125"/>
      <w:r>
        <w:t xml:space="preserve"> ЭТАП 1</w:t>
      </w:r>
      <w:bookmarkEnd w:id="188"/>
    </w:p>
    <w:p w:rsidR="009B22CC" w:rsidRDefault="009B22CC" w:rsidP="0024408B">
      <w:r>
        <w:t xml:space="preserve">Страница </w:t>
      </w:r>
      <w:r w:rsidRPr="00F933C3">
        <w:t>содержит сообщение о том, что искомая страница не найдена, и карту сайта для помощи посетителю в попадании  в интересующий его раздел сайта.</w:t>
      </w:r>
    </w:p>
    <w:p w:rsidR="009B22CC" w:rsidRDefault="009B22CC" w:rsidP="00F933C3">
      <w:pPr>
        <w:pStyle w:val="Heading2"/>
      </w:pPr>
      <w:bookmarkStart w:id="189" w:name="_Страница_с_результатами"/>
      <w:bookmarkStart w:id="190" w:name="_Toc325651681"/>
      <w:bookmarkStart w:id="191" w:name="_Toc328760218"/>
      <w:bookmarkEnd w:id="189"/>
      <w:r>
        <w:t>Страница с результатами поиска</w:t>
      </w:r>
      <w:bookmarkEnd w:id="190"/>
      <w:r>
        <w:t xml:space="preserve"> ЭТАП 1</w:t>
      </w:r>
      <w:bookmarkEnd w:id="191"/>
    </w:p>
    <w:p w:rsidR="009B22CC" w:rsidRDefault="009B22CC" w:rsidP="00F933C3">
      <w:r>
        <w:t>При вводе поискового запроса в окно поиска, которое есть на всех страницах сайта, кроме попап-страниц, пользователь переадресовывается на страницу с результатами поиска.</w:t>
      </w:r>
    </w:p>
    <w:p w:rsidR="009B22CC" w:rsidRDefault="009B22CC" w:rsidP="00F933C3">
      <w:r>
        <w:t>На этой странице присутствуют такие элементы, как</w:t>
      </w:r>
    </w:p>
    <w:p w:rsidR="009B22CC" w:rsidRDefault="009B22CC" w:rsidP="003E4495">
      <w:pPr>
        <w:pStyle w:val="ListParagraph"/>
        <w:numPr>
          <w:ilvl w:val="0"/>
          <w:numId w:val="8"/>
        </w:numPr>
      </w:pPr>
      <w:r>
        <w:t>Окно поиска с текстом запроса</w:t>
      </w:r>
    </w:p>
    <w:p w:rsidR="009B22CC" w:rsidRDefault="009B22CC" w:rsidP="003E4495">
      <w:pPr>
        <w:pStyle w:val="ListParagraph"/>
        <w:numPr>
          <w:ilvl w:val="0"/>
          <w:numId w:val="8"/>
        </w:numPr>
      </w:pPr>
      <w:hyperlink w:anchor="_Список_результатов_поиска" w:history="1">
        <w:r w:rsidRPr="003F66C2">
          <w:rPr>
            <w:rStyle w:val="Hyperlink"/>
          </w:rPr>
          <w:t>Список результатов поиска</w:t>
        </w:r>
      </w:hyperlink>
    </w:p>
    <w:p w:rsidR="009B22CC" w:rsidRDefault="009B22CC" w:rsidP="003F66C2">
      <w:pPr>
        <w:pStyle w:val="Heading3"/>
      </w:pPr>
      <w:bookmarkStart w:id="192" w:name="_Список_результатов_поиска"/>
      <w:bookmarkStart w:id="193" w:name="_Toc325651682"/>
      <w:bookmarkStart w:id="194" w:name="_Toc328760219"/>
      <w:bookmarkEnd w:id="192"/>
      <w:r>
        <w:t>Список результатов поиска</w:t>
      </w:r>
      <w:bookmarkEnd w:id="193"/>
      <w:bookmarkEnd w:id="194"/>
    </w:p>
    <w:p w:rsidR="009B22CC" w:rsidRDefault="009B22CC" w:rsidP="00F933C3">
      <w:r>
        <w:t>Выводится 10 результатов поискового запроса на странице с постраничной навигацией внизу.</w:t>
      </w:r>
    </w:p>
    <w:p w:rsidR="009B22CC" w:rsidRDefault="009B22CC" w:rsidP="00F933C3">
      <w:r>
        <w:t>Выводятся название, краткое описание, дата изменения материала, и путь к материалу.</w:t>
      </w:r>
    </w:p>
    <w:p w:rsidR="009B22CC" w:rsidRDefault="009B22CC" w:rsidP="00F933C3">
      <w:r w:rsidRPr="003F66C2">
        <w:rPr>
          <w:b/>
          <w:bCs/>
        </w:rPr>
        <w:t>Название</w:t>
      </w:r>
      <w:r>
        <w:t xml:space="preserve"> – выводится название материала, в названии или кратком описании которого содержится  ключевое слово. С названия строится ссылка на сам материал. Ключевое слово подсвечено.</w:t>
      </w:r>
    </w:p>
    <w:p w:rsidR="009B22CC" w:rsidRDefault="009B22CC" w:rsidP="00F933C3">
      <w:r w:rsidRPr="003F66C2">
        <w:rPr>
          <w:b/>
          <w:bCs/>
        </w:rPr>
        <w:t>Краткое описание</w:t>
      </w:r>
      <w:r>
        <w:t xml:space="preserve"> – выводится краткое описание товара, в названии или кратком описании которого содержится ключевое слово. Ключевое слово подсвечено.</w:t>
      </w:r>
    </w:p>
    <w:p w:rsidR="009B22CC" w:rsidRDefault="009B22CC" w:rsidP="00F933C3">
      <w:r w:rsidRPr="003F66C2">
        <w:rPr>
          <w:b/>
          <w:bCs/>
        </w:rPr>
        <w:t>Дата изменения</w:t>
      </w:r>
      <w:r>
        <w:t xml:space="preserve"> – дата изменения материала.</w:t>
      </w:r>
    </w:p>
    <w:p w:rsidR="009B22CC" w:rsidRDefault="009B22CC" w:rsidP="00F933C3">
      <w:r w:rsidRPr="003F66C2">
        <w:rPr>
          <w:b/>
          <w:bCs/>
        </w:rPr>
        <w:t>Путь</w:t>
      </w:r>
      <w:r>
        <w:t xml:space="preserve"> – выводится «цепочка навигации», например, «Главная / Новости / Последняя новость».</w:t>
      </w:r>
    </w:p>
    <w:p w:rsidR="009B22CC" w:rsidRDefault="009B22CC" w:rsidP="00F933C3">
      <w:r>
        <w:rPr>
          <w:noProof/>
          <w:lang w:eastAsia="ru-RU"/>
        </w:rPr>
        <w:pict>
          <v:shape id="Picture 49" o:spid="_x0000_i1051" type="#_x0000_t75" style="width:468pt;height:317.25pt;visibility:visible">
            <v:imagedata r:id="rId89" o:title=""/>
          </v:shape>
        </w:pict>
      </w:r>
    </w:p>
    <w:p w:rsidR="009B22CC" w:rsidRDefault="009B22CC" w:rsidP="00F933C3">
      <w:r w:rsidRPr="00164B80">
        <w:rPr>
          <w:b/>
          <w:bCs/>
        </w:rPr>
        <w:t xml:space="preserve">Реализация – компонент страницы поиска </w:t>
      </w:r>
      <w:hyperlink r:id="rId90" w:history="1">
        <w:r w:rsidRPr="00164B80">
          <w:rPr>
            <w:rStyle w:val="Hyperlink"/>
            <w:b/>
            <w:bCs/>
          </w:rPr>
          <w:t>http://dev.1c-bitrix.ru/user_help/settings/search/components_2/search_page.php</w:t>
        </w:r>
      </w:hyperlink>
      <w:r>
        <w:t xml:space="preserve"> </w:t>
      </w:r>
      <w:r w:rsidRPr="008C3D56">
        <w:rPr>
          <w:b/>
          <w:bCs/>
        </w:rPr>
        <w:t>без доработки стандартного функционала.</w:t>
      </w:r>
    </w:p>
    <w:p w:rsidR="009B22CC" w:rsidRDefault="009B22CC" w:rsidP="00F14481">
      <w:pPr>
        <w:pStyle w:val="Heading2"/>
      </w:pPr>
      <w:bookmarkStart w:id="195" w:name="_Карта_сайта"/>
      <w:bookmarkStart w:id="196" w:name="_Toc325651683"/>
      <w:bookmarkStart w:id="197" w:name="_Toc328760220"/>
      <w:bookmarkEnd w:id="195"/>
      <w:r>
        <w:t>Карта сайта</w:t>
      </w:r>
      <w:bookmarkEnd w:id="196"/>
      <w:r>
        <w:t xml:space="preserve"> ЭТАП 1</w:t>
      </w:r>
      <w:bookmarkEnd w:id="197"/>
    </w:p>
    <w:p w:rsidR="009B22CC" w:rsidRDefault="009B22CC" w:rsidP="00F14481">
      <w:r>
        <w:t>Карта сайта содержит иерархический список всех страниц сайта. Генерируется автоматически. При обновлении структуры сайта автоматически обновляется.</w:t>
      </w:r>
    </w:p>
    <w:p w:rsidR="009B22CC" w:rsidRDefault="009B22CC" w:rsidP="00F14481">
      <w:r>
        <w:rPr>
          <w:noProof/>
          <w:lang w:eastAsia="ru-RU"/>
        </w:rPr>
        <w:pict>
          <v:shape id="Picture 52" o:spid="_x0000_i1052" type="#_x0000_t75" style="width:463.5pt;height:291pt;visibility:visible">
            <v:imagedata r:id="rId91" o:title=""/>
          </v:shape>
        </w:pict>
      </w:r>
    </w:p>
    <w:p w:rsidR="009B22CC" w:rsidRDefault="009B22CC" w:rsidP="00F14481"/>
    <w:p w:rsidR="009B22CC" w:rsidRPr="00164B80" w:rsidRDefault="009B22CC" w:rsidP="00F14481">
      <w:pPr>
        <w:rPr>
          <w:b/>
          <w:bCs/>
        </w:rPr>
      </w:pPr>
      <w:r w:rsidRPr="00164B80">
        <w:rPr>
          <w:b/>
          <w:bCs/>
        </w:rPr>
        <w:t xml:space="preserve">Реализация – компонент карта сайта </w:t>
      </w:r>
      <w:hyperlink r:id="rId92" w:history="1">
        <w:r w:rsidRPr="00164B80">
          <w:rPr>
            <w:rStyle w:val="Hyperlink"/>
            <w:b/>
            <w:bCs/>
          </w:rPr>
          <w:t>http://dev.1c-bitrix.ru/learning/course/index.php?COURSE_ID=4&amp;LESSON_ID=1736</w:t>
        </w:r>
      </w:hyperlink>
      <w:r>
        <w:rPr>
          <w:b/>
          <w:bCs/>
        </w:rPr>
        <w:t xml:space="preserve"> </w:t>
      </w:r>
      <w:r w:rsidRPr="008C3D56">
        <w:rPr>
          <w:b/>
          <w:bCs/>
        </w:rPr>
        <w:t>без доработки стандартного функционала.</w:t>
      </w:r>
    </w:p>
    <w:p w:rsidR="009B22CC" w:rsidRDefault="009B22CC" w:rsidP="00F14481">
      <w:pPr>
        <w:pStyle w:val="Heading1"/>
      </w:pPr>
      <w:bookmarkStart w:id="198" w:name="_Toc325651684"/>
      <w:bookmarkStart w:id="199" w:name="_Toc328760221"/>
      <w:r>
        <w:t>Система управления сайтом</w:t>
      </w:r>
      <w:bookmarkEnd w:id="198"/>
      <w:bookmarkEnd w:id="199"/>
    </w:p>
    <w:p w:rsidR="009B22CC" w:rsidRDefault="009B22CC" w:rsidP="00F14481">
      <w:r>
        <w:t xml:space="preserve">Сайт разрабатывается на основе системы управления «1С:Битрикс – Управление сайтом», редакция «Малый Бизнес» при помощи стандартных средств, предоставляемых этой системой. </w:t>
      </w:r>
    </w:p>
    <w:p w:rsidR="009B22CC" w:rsidRPr="0093572C" w:rsidRDefault="009B22CC" w:rsidP="00F14481">
      <w:pPr>
        <w:rPr>
          <w:b/>
          <w:bCs/>
        </w:rPr>
      </w:pPr>
      <w:r w:rsidRPr="0093572C">
        <w:rPr>
          <w:b/>
          <w:bCs/>
        </w:rPr>
        <w:t>Везде, где это не указано отдельно, подразумевается стандартный  функционал системы без доработок.</w:t>
      </w:r>
    </w:p>
    <w:p w:rsidR="009B22CC" w:rsidRDefault="009B22CC" w:rsidP="003425D0">
      <w:pPr>
        <w:pStyle w:val="Heading1"/>
      </w:pPr>
      <w:bookmarkStart w:id="200" w:name="_Toc325651685"/>
      <w:bookmarkStart w:id="201" w:name="_Toc328760222"/>
      <w:r>
        <w:t>Прочее</w:t>
      </w:r>
      <w:bookmarkEnd w:id="200"/>
      <w:bookmarkEnd w:id="201"/>
    </w:p>
    <w:p w:rsidR="009B22CC" w:rsidRDefault="009B22CC" w:rsidP="009C67D4">
      <w:pPr>
        <w:pStyle w:val="Heading2"/>
      </w:pPr>
      <w:bookmarkStart w:id="202" w:name="_Toc328760223"/>
      <w:bookmarkStart w:id="203" w:name="_Toc325651686"/>
      <w:r>
        <w:t>Верстка</w:t>
      </w:r>
      <w:bookmarkEnd w:id="202"/>
    </w:p>
    <w:p w:rsidR="009B22CC" w:rsidRPr="009C67D4" w:rsidRDefault="009B22CC" w:rsidP="009C67D4">
      <w:r>
        <w:t>Дизайн сайта масштабируемый («резиновый»), минимальное разрешение экрана 1024х768.</w:t>
      </w:r>
    </w:p>
    <w:p w:rsidR="009B22CC" w:rsidRDefault="009B22CC" w:rsidP="009C67D4">
      <w:pPr>
        <w:pStyle w:val="Heading2"/>
      </w:pPr>
      <w:bookmarkStart w:id="204" w:name="_Toc328760224"/>
      <w:r>
        <w:t>Совместимость с браузерами</w:t>
      </w:r>
      <w:bookmarkEnd w:id="204"/>
    </w:p>
    <w:p w:rsidR="009B22CC" w:rsidRPr="00A87D9A" w:rsidRDefault="009B22CC" w:rsidP="009C67D4">
      <w:r w:rsidRPr="00A87D9A">
        <w:t>Готовые HTML страницы должны корректно и без прокрутки отображаться в следующих браузерах при разрешении экрана 1024 х 768:</w:t>
      </w:r>
    </w:p>
    <w:p w:rsidR="009B22CC" w:rsidRPr="00A87D9A" w:rsidRDefault="009B22CC" w:rsidP="009C67D4">
      <w:pPr>
        <w:rPr>
          <w:lang w:val="en-US"/>
        </w:rPr>
      </w:pPr>
      <w:r w:rsidRPr="00A87D9A">
        <w:rPr>
          <w:lang w:val="en-US"/>
        </w:rPr>
        <w:t>Internet Explorer 7.0 – 9.0</w:t>
      </w:r>
    </w:p>
    <w:p w:rsidR="009B22CC" w:rsidRPr="00A87D9A" w:rsidRDefault="009B22CC" w:rsidP="009C67D4">
      <w:pPr>
        <w:rPr>
          <w:lang w:val="en-US"/>
        </w:rPr>
      </w:pPr>
      <w:r w:rsidRPr="00A87D9A">
        <w:rPr>
          <w:lang w:val="en-US"/>
        </w:rPr>
        <w:t>Mozilla Firefox 10 – 12</w:t>
      </w:r>
    </w:p>
    <w:p w:rsidR="009B22CC" w:rsidRPr="00D13B72" w:rsidRDefault="009B22CC" w:rsidP="009C67D4">
      <w:pPr>
        <w:rPr>
          <w:lang w:val="en-US"/>
        </w:rPr>
      </w:pPr>
      <w:r>
        <w:rPr>
          <w:lang w:val="en-US"/>
        </w:rPr>
        <w:t>Opera</w:t>
      </w:r>
      <w:r w:rsidRPr="00D13B72">
        <w:rPr>
          <w:lang w:val="en-US"/>
        </w:rPr>
        <w:t xml:space="preserve"> 10 — 12</w:t>
      </w:r>
    </w:p>
    <w:p w:rsidR="009B22CC" w:rsidRPr="00A87D9A" w:rsidRDefault="009B22CC" w:rsidP="009C67D4">
      <w:r w:rsidRPr="00A87D9A">
        <w:rPr>
          <w:lang w:val="en-US"/>
        </w:rPr>
        <w:t>Apple</w:t>
      </w:r>
      <w:r>
        <w:t xml:space="preserve"> </w:t>
      </w:r>
      <w:r w:rsidRPr="00A87D9A">
        <w:rPr>
          <w:lang w:val="en-US"/>
        </w:rPr>
        <w:t>Safari</w:t>
      </w:r>
      <w:r>
        <w:t xml:space="preserve">  </w:t>
      </w:r>
      <w:r w:rsidRPr="00ED6086">
        <w:t>5</w:t>
      </w:r>
    </w:p>
    <w:p w:rsidR="009B22CC" w:rsidRPr="00C15DD9" w:rsidRDefault="009B22CC" w:rsidP="009C67D4">
      <w:r w:rsidRPr="00A87D9A">
        <w:rPr>
          <w:lang w:val="en-US"/>
        </w:rPr>
        <w:t>Google</w:t>
      </w:r>
      <w:r>
        <w:t xml:space="preserve"> </w:t>
      </w:r>
      <w:r w:rsidRPr="00A87D9A">
        <w:rPr>
          <w:lang w:val="en-US"/>
        </w:rPr>
        <w:t>Chrome</w:t>
      </w:r>
      <w:r w:rsidRPr="00A87D9A">
        <w:t xml:space="preserve"> 19.0</w:t>
      </w:r>
    </w:p>
    <w:p w:rsidR="009B22CC" w:rsidRPr="00C15DD9" w:rsidRDefault="009B22CC" w:rsidP="003425D0">
      <w:pPr>
        <w:pStyle w:val="Heading2"/>
        <w:rPr>
          <w:rFonts w:cs="Times New Roman"/>
        </w:rPr>
      </w:pPr>
      <w:bookmarkStart w:id="205" w:name="_Toc328760225"/>
      <w:r>
        <w:t>Языки</w:t>
      </w:r>
      <w:bookmarkEnd w:id="205"/>
    </w:p>
    <w:p w:rsidR="009B22CC" w:rsidRDefault="009B22CC" w:rsidP="00680732">
      <w:pPr>
        <w:pStyle w:val="NoSpacing"/>
      </w:pPr>
      <w:r w:rsidRPr="00A17AD5">
        <w:t>Сайт б</w:t>
      </w:r>
      <w:r>
        <w:t xml:space="preserve">удет доступен на </w:t>
      </w:r>
      <w:r w:rsidRPr="00A17AD5">
        <w:t xml:space="preserve">русском языке, кодировка </w:t>
      </w:r>
      <w:r>
        <w:t>—</w:t>
      </w:r>
      <w:r w:rsidRPr="00A17AD5">
        <w:t xml:space="preserve"> CP1251</w:t>
      </w:r>
      <w:r>
        <w:t>.</w:t>
      </w:r>
    </w:p>
    <w:p w:rsidR="009B22CC" w:rsidRDefault="009B22CC" w:rsidP="00A17AD5">
      <w:pPr>
        <w:pStyle w:val="Heading2"/>
      </w:pPr>
      <w:bookmarkStart w:id="206" w:name="_Toc328760226"/>
      <w:r>
        <w:t>Формат данных</w:t>
      </w:r>
      <w:bookmarkEnd w:id="203"/>
      <w:bookmarkEnd w:id="206"/>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931"/>
        <w:gridCol w:w="3202"/>
        <w:gridCol w:w="3330"/>
      </w:tblGrid>
      <w:tr w:rsidR="009B22CC" w:rsidRPr="002E028D">
        <w:tc>
          <w:tcPr>
            <w:tcW w:w="2965" w:type="dxa"/>
          </w:tcPr>
          <w:p w:rsidR="009B22CC" w:rsidRPr="002E028D" w:rsidRDefault="009B22CC" w:rsidP="002E028D">
            <w:pPr>
              <w:spacing w:after="0" w:line="240" w:lineRule="auto"/>
            </w:pPr>
          </w:p>
        </w:tc>
        <w:tc>
          <w:tcPr>
            <w:tcW w:w="3235" w:type="dxa"/>
          </w:tcPr>
          <w:p w:rsidR="009B22CC" w:rsidRPr="002E028D" w:rsidRDefault="009B22CC" w:rsidP="002E028D">
            <w:pPr>
              <w:spacing w:after="0" w:line="240" w:lineRule="auto"/>
            </w:pPr>
            <w:r w:rsidRPr="002E028D">
              <w:t>По-русски:</w:t>
            </w:r>
          </w:p>
        </w:tc>
        <w:tc>
          <w:tcPr>
            <w:tcW w:w="3371" w:type="dxa"/>
          </w:tcPr>
          <w:p w:rsidR="009B22CC" w:rsidRPr="002E028D" w:rsidRDefault="009B22CC" w:rsidP="002E028D">
            <w:pPr>
              <w:spacing w:after="0" w:line="240" w:lineRule="auto"/>
            </w:pPr>
            <w:r w:rsidRPr="002E028D">
              <w:t>По-английски:</w:t>
            </w:r>
          </w:p>
        </w:tc>
      </w:tr>
      <w:tr w:rsidR="009B22CC" w:rsidRPr="002E028D">
        <w:tc>
          <w:tcPr>
            <w:tcW w:w="2965" w:type="dxa"/>
          </w:tcPr>
          <w:p w:rsidR="009B22CC" w:rsidRPr="002E028D" w:rsidRDefault="009B22CC" w:rsidP="002E028D">
            <w:pPr>
              <w:spacing w:after="0" w:line="240" w:lineRule="auto"/>
            </w:pPr>
            <w:r w:rsidRPr="002E028D">
              <w:t>Дата:</w:t>
            </w:r>
            <w:r w:rsidRPr="002E028D">
              <w:tab/>
            </w:r>
          </w:p>
        </w:tc>
        <w:tc>
          <w:tcPr>
            <w:tcW w:w="3235" w:type="dxa"/>
          </w:tcPr>
          <w:p w:rsidR="009B22CC" w:rsidRPr="002E028D" w:rsidRDefault="009B22CC" w:rsidP="002E028D">
            <w:pPr>
              <w:spacing w:after="0" w:line="240" w:lineRule="auto"/>
            </w:pPr>
            <w:r w:rsidRPr="002E028D">
              <w:t>30.09.2011</w:t>
            </w:r>
          </w:p>
        </w:tc>
        <w:tc>
          <w:tcPr>
            <w:tcW w:w="3371" w:type="dxa"/>
          </w:tcPr>
          <w:p w:rsidR="009B22CC" w:rsidRPr="002E028D" w:rsidRDefault="009B22CC" w:rsidP="002E028D">
            <w:pPr>
              <w:spacing w:after="0" w:line="240" w:lineRule="auto"/>
            </w:pPr>
            <w:r w:rsidRPr="002E028D">
              <w:t>30-09-2011</w:t>
            </w:r>
          </w:p>
        </w:tc>
      </w:tr>
      <w:tr w:rsidR="009B22CC" w:rsidRPr="002E028D">
        <w:tc>
          <w:tcPr>
            <w:tcW w:w="2965" w:type="dxa"/>
          </w:tcPr>
          <w:p w:rsidR="009B22CC" w:rsidRPr="002E028D" w:rsidRDefault="009B22CC" w:rsidP="002E028D">
            <w:pPr>
              <w:spacing w:after="0" w:line="240" w:lineRule="auto"/>
            </w:pPr>
            <w:r w:rsidRPr="002E028D">
              <w:t>Дата словами:</w:t>
            </w:r>
            <w:r w:rsidRPr="002E028D">
              <w:tab/>
            </w:r>
          </w:p>
        </w:tc>
        <w:tc>
          <w:tcPr>
            <w:tcW w:w="3235" w:type="dxa"/>
          </w:tcPr>
          <w:p w:rsidR="009B22CC" w:rsidRPr="002E028D" w:rsidRDefault="009B22CC" w:rsidP="002E028D">
            <w:pPr>
              <w:spacing w:after="0" w:line="240" w:lineRule="auto"/>
            </w:pPr>
            <w:r w:rsidRPr="002E028D">
              <w:t>Понедельник, 30 мая 2010 года</w:t>
            </w:r>
          </w:p>
        </w:tc>
        <w:tc>
          <w:tcPr>
            <w:tcW w:w="3371" w:type="dxa"/>
          </w:tcPr>
          <w:p w:rsidR="009B22CC" w:rsidRPr="002E028D" w:rsidRDefault="009B22CC" w:rsidP="002E028D">
            <w:pPr>
              <w:spacing w:after="0" w:line="240" w:lineRule="auto"/>
            </w:pPr>
            <w:r w:rsidRPr="002E028D">
              <w:t>Monday, May 30, 2010</w:t>
            </w:r>
          </w:p>
        </w:tc>
      </w:tr>
      <w:tr w:rsidR="009B22CC" w:rsidRPr="002E028D">
        <w:tc>
          <w:tcPr>
            <w:tcW w:w="2965" w:type="dxa"/>
          </w:tcPr>
          <w:p w:rsidR="009B22CC" w:rsidRPr="002E028D" w:rsidRDefault="009B22CC" w:rsidP="002E028D">
            <w:pPr>
              <w:spacing w:after="0" w:line="240" w:lineRule="auto"/>
            </w:pPr>
            <w:r w:rsidRPr="002E028D">
              <w:t>Номера телефонов</w:t>
            </w:r>
          </w:p>
        </w:tc>
        <w:tc>
          <w:tcPr>
            <w:tcW w:w="3235" w:type="dxa"/>
          </w:tcPr>
          <w:p w:rsidR="009B22CC" w:rsidRPr="002E028D" w:rsidRDefault="009B22CC" w:rsidP="002E028D">
            <w:pPr>
              <w:spacing w:after="0" w:line="240" w:lineRule="auto"/>
            </w:pPr>
            <w:r w:rsidRPr="002E028D">
              <w:t>+7 (495) 921-22-27</w:t>
            </w:r>
          </w:p>
        </w:tc>
        <w:tc>
          <w:tcPr>
            <w:tcW w:w="3371" w:type="dxa"/>
          </w:tcPr>
          <w:p w:rsidR="009B22CC" w:rsidRPr="002E028D" w:rsidRDefault="009B22CC" w:rsidP="002E028D">
            <w:pPr>
              <w:spacing w:after="0" w:line="240" w:lineRule="auto"/>
            </w:pPr>
            <w:r w:rsidRPr="002E028D">
              <w:t>+7 (495) 921-22-27</w:t>
            </w:r>
          </w:p>
        </w:tc>
      </w:tr>
    </w:tbl>
    <w:p w:rsidR="009B22CC" w:rsidRDefault="009B22CC" w:rsidP="003425D0">
      <w:pPr>
        <w:pStyle w:val="Heading2"/>
      </w:pPr>
      <w:bookmarkStart w:id="207" w:name="_Toc325651687"/>
      <w:bookmarkStart w:id="208" w:name="_Toc328760227"/>
      <w:r>
        <w:t>Версия для печати</w:t>
      </w:r>
      <w:bookmarkEnd w:id="207"/>
      <w:bookmarkEnd w:id="208"/>
    </w:p>
    <w:p w:rsidR="009B22CC" w:rsidRDefault="009B22CC" w:rsidP="00F14481">
      <w:r>
        <w:t>Любую страницу сайта можно распечатать. Для этого предусмотрено создание версии страниц сайта для печати. Версия для печати реализуется без создания отдельной страницы (используя CSS). Версия для печати не должна содержать элементов графики (кроме логотипа) и навигации.</w:t>
      </w:r>
    </w:p>
    <w:p w:rsidR="009B22CC" w:rsidRDefault="009B22CC" w:rsidP="00F14481">
      <w:r>
        <w:t>Версия для печати реализуется для всех страниц сайт и содержит обязательные блоки:</w:t>
      </w:r>
    </w:p>
    <w:p w:rsidR="009B22CC" w:rsidRDefault="009B22CC" w:rsidP="003E4495">
      <w:pPr>
        <w:pStyle w:val="ListParagraph"/>
        <w:numPr>
          <w:ilvl w:val="0"/>
          <w:numId w:val="9"/>
        </w:numPr>
      </w:pPr>
      <w:r>
        <w:t>Логотип</w:t>
      </w:r>
    </w:p>
    <w:p w:rsidR="009B22CC" w:rsidRDefault="009B22CC" w:rsidP="003E4495">
      <w:pPr>
        <w:pStyle w:val="ListParagraph"/>
        <w:numPr>
          <w:ilvl w:val="0"/>
          <w:numId w:val="9"/>
        </w:numPr>
      </w:pPr>
      <w:r>
        <w:t>Контентная часть (данные)</w:t>
      </w:r>
    </w:p>
    <w:p w:rsidR="009B22CC" w:rsidRDefault="009B22CC" w:rsidP="003E4495">
      <w:pPr>
        <w:pStyle w:val="ListParagraph"/>
        <w:numPr>
          <w:ilvl w:val="0"/>
          <w:numId w:val="9"/>
        </w:numPr>
      </w:pPr>
      <w:r>
        <w:t xml:space="preserve">Ссылка </w:t>
      </w:r>
      <w:r w:rsidRPr="003425D0">
        <w:t>на</w:t>
      </w:r>
      <w:r>
        <w:t xml:space="preserve"> страницу</w:t>
      </w:r>
      <w:bookmarkStart w:id="209" w:name="_GoBack"/>
      <w:bookmarkEnd w:id="209"/>
    </w:p>
    <w:p w:rsidR="009B22CC" w:rsidRDefault="009B22CC" w:rsidP="003425D0">
      <w:pPr>
        <w:pStyle w:val="Heading2"/>
      </w:pPr>
      <w:bookmarkStart w:id="210" w:name="_Toc325651688"/>
      <w:bookmarkStart w:id="211" w:name="_Toc328760228"/>
      <w:r>
        <w:t>Фотогалереи на сайте</w:t>
      </w:r>
      <w:bookmarkEnd w:id="210"/>
      <w:bookmarkEnd w:id="211"/>
    </w:p>
    <w:p w:rsidR="009B22CC" w:rsidRDefault="009B22CC" w:rsidP="003425D0">
      <w:r>
        <w:t xml:space="preserve">Все фотогалереи на сайте являются галереями типа «лайтбокс». Рекомендуемая для использования галерея – </w:t>
      </w:r>
      <w:hyperlink r:id="rId93" w:history="1">
        <w:r w:rsidRPr="003425D0">
          <w:rPr>
            <w:rStyle w:val="Hyperlink"/>
          </w:rPr>
          <w:t>ColorBox</w:t>
        </w:r>
      </w:hyperlink>
      <w:r>
        <w:t>.</w:t>
      </w:r>
    </w:p>
    <w:p w:rsidR="009B22CC" w:rsidRDefault="009B22CC" w:rsidP="003425D0">
      <w:r>
        <w:t xml:space="preserve">В галерее выводится список фотографий, состоящий из превью. У превью может быть подпись. При щелчке на превью поверх списка открывается окно с этой фотографией большего размера. </w:t>
      </w:r>
    </w:p>
    <w:p w:rsidR="009B22CC" w:rsidRDefault="009B22CC" w:rsidP="003425D0">
      <w:r>
        <w:t>Помимо большого изображения, в лайтбоксе показываются подпись к фото (если есть), стрелки для навигации по фотографиям галереи и кнопка, чтобы закрыть лайтбокс.</w:t>
      </w:r>
    </w:p>
    <w:p w:rsidR="009B22CC" w:rsidRDefault="009B22CC" w:rsidP="003425D0">
      <w:pPr>
        <w:pStyle w:val="Heading2"/>
      </w:pPr>
      <w:bookmarkStart w:id="212" w:name="_Toc325651689"/>
      <w:bookmarkStart w:id="213" w:name="_Toc328760229"/>
      <w:r>
        <w:t>Требования к хостингу</w:t>
      </w:r>
      <w:bookmarkEnd w:id="212"/>
      <w:bookmarkEnd w:id="213"/>
    </w:p>
    <w:p w:rsidR="009B22CC" w:rsidRDefault="009B22CC" w:rsidP="003425D0">
      <w:r>
        <w:t>СУБД, используемая для хранения информации – MySQL, версия 5. Язык сценариев, выполняющихся на сервере – PHP 5.2.х и выше. Сервер Apache версии 2.0 и выше. Операционная система – любая семейства UNIX. Желателен специальный тариф для системы управления сайтом «1С:Битрикс».</w:t>
      </w:r>
    </w:p>
    <w:p w:rsidR="009B22CC" w:rsidRDefault="009B22CC" w:rsidP="00ED5CBF">
      <w:pPr>
        <w:pStyle w:val="Heading2"/>
      </w:pPr>
      <w:bookmarkStart w:id="214" w:name="_Toc325651690"/>
      <w:bookmarkStart w:id="215" w:name="_Toc328760230"/>
      <w:r>
        <w:t>SEO-требования</w:t>
      </w:r>
      <w:bookmarkEnd w:id="214"/>
      <w:bookmarkEnd w:id="215"/>
    </w:p>
    <w:p w:rsidR="009B22CC" w:rsidRDefault="009B22CC" w:rsidP="003E4495">
      <w:pPr>
        <w:pStyle w:val="ListParagraph"/>
        <w:numPr>
          <w:ilvl w:val="0"/>
          <w:numId w:val="10"/>
        </w:numPr>
      </w:pPr>
      <w:r>
        <w:t>ЧПУ-</w:t>
      </w:r>
      <w:r>
        <w:rPr>
          <w:lang w:val="en-US"/>
        </w:rPr>
        <w:t>url</w:t>
      </w:r>
      <w:r w:rsidRPr="006A1E71">
        <w:t>’</w:t>
      </w:r>
      <w:r>
        <w:t>ы должны формироваться через транслит с русского языка.</w:t>
      </w:r>
    </w:p>
    <w:p w:rsidR="009B22CC" w:rsidRDefault="009B22CC" w:rsidP="003E4495">
      <w:pPr>
        <w:pStyle w:val="ListParagraph"/>
        <w:numPr>
          <w:ilvl w:val="0"/>
          <w:numId w:val="10"/>
        </w:numPr>
      </w:pPr>
      <w:r>
        <w:t>Titleи ЧПУ-</w:t>
      </w:r>
      <w:r>
        <w:rPr>
          <w:lang w:val="en-US"/>
        </w:rPr>
        <w:t>url</w:t>
      </w:r>
      <w:r w:rsidRPr="006A1E71">
        <w:t>’</w:t>
      </w:r>
      <w:r>
        <w:t>ы по умолчанию должен формироватьcя автоматически из h1.</w:t>
      </w:r>
    </w:p>
    <w:p w:rsidR="009B22CC" w:rsidRDefault="009B22CC" w:rsidP="003E4495">
      <w:pPr>
        <w:pStyle w:val="ListParagraph"/>
        <w:numPr>
          <w:ilvl w:val="0"/>
          <w:numId w:val="10"/>
        </w:numPr>
      </w:pPr>
      <w:r w:rsidRPr="0090055F">
        <w:t>Если alt у картинки не запо</w:t>
      </w:r>
      <w:r>
        <w:t>лнен, то его нужно брать из h1.</w:t>
      </w:r>
    </w:p>
    <w:p w:rsidR="009B22CC" w:rsidRPr="0090055F" w:rsidRDefault="009B22CC" w:rsidP="003E4495">
      <w:pPr>
        <w:pStyle w:val="ListParagraph"/>
        <w:numPr>
          <w:ilvl w:val="0"/>
          <w:numId w:val="10"/>
        </w:numPr>
      </w:pPr>
      <w:r w:rsidRPr="0090055F">
        <w:t>Если анонс – это часть текста отдельной страницы, то его нужно помещать в noindex.</w:t>
      </w:r>
    </w:p>
    <w:p w:rsidR="009B22CC" w:rsidRDefault="009B22CC" w:rsidP="003E4495">
      <w:pPr>
        <w:pStyle w:val="ListParagraph"/>
        <w:numPr>
          <w:ilvl w:val="0"/>
          <w:numId w:val="10"/>
        </w:numPr>
      </w:pPr>
      <w:r w:rsidRPr="0090055F">
        <w:t> h1, title, description, kw необходимо по умолчанию брать из названия элемента, например, названия товара. </w:t>
      </w:r>
    </w:p>
    <w:p w:rsidR="009B22CC" w:rsidRDefault="009B22CC" w:rsidP="003E4495">
      <w:pPr>
        <w:pStyle w:val="ListParagraph"/>
        <w:numPr>
          <w:ilvl w:val="0"/>
          <w:numId w:val="10"/>
        </w:numPr>
      </w:pPr>
      <w:r w:rsidRPr="006A1E71">
        <w:t>В шаблоне сайта нельзя использовать теги strong, em, а также заголовки h1-hn.</w:t>
      </w:r>
    </w:p>
    <w:p w:rsidR="009B22CC" w:rsidRDefault="009B22CC" w:rsidP="003E4495">
      <w:pPr>
        <w:pStyle w:val="ListParagraph"/>
        <w:numPr>
          <w:ilvl w:val="0"/>
          <w:numId w:val="10"/>
        </w:numPr>
      </w:pPr>
      <w:r w:rsidRPr="006A1E71">
        <w:t>h1-hn, title, description,</w:t>
      </w:r>
      <w:r>
        <w:t>kw должны быть редактируемыми.</w:t>
      </w:r>
    </w:p>
    <w:p w:rsidR="009B22CC" w:rsidRDefault="009B22CC" w:rsidP="003E4495">
      <w:pPr>
        <w:pStyle w:val="ListParagraph"/>
        <w:numPr>
          <w:ilvl w:val="0"/>
          <w:numId w:val="10"/>
        </w:numPr>
      </w:pPr>
      <w:r w:rsidRPr="006A1E71">
        <w:t>URL у страницы должен быть ОДИН, УНИКАЛЬНЫЙ и постоянный. Не допускается автоматическое генерирование адреса страницы в зависимости от пути прихода на страницу или используемых фильтров, или чего бы то ни было. Не допускается размещение разного контента на одном адресе</w:t>
      </w:r>
      <w:r>
        <w:t>.</w:t>
      </w:r>
    </w:p>
    <w:p w:rsidR="009B22CC" w:rsidRDefault="009B22CC" w:rsidP="003E4495">
      <w:pPr>
        <w:pStyle w:val="ListParagraph"/>
        <w:numPr>
          <w:ilvl w:val="0"/>
          <w:numId w:val="10"/>
        </w:numPr>
      </w:pPr>
      <w:r w:rsidRPr="006A1E71">
        <w:t xml:space="preserve"> URL должен быть редактируемым.</w:t>
      </w:r>
    </w:p>
    <w:p w:rsidR="009B22CC" w:rsidRDefault="009B22CC" w:rsidP="00F14481"/>
    <w:p w:rsidR="009B22CC" w:rsidRDefault="009B22CC" w:rsidP="00F14481"/>
    <w:p w:rsidR="009B22CC" w:rsidRDefault="009B22CC" w:rsidP="00F14481"/>
    <w:p w:rsidR="009B22CC" w:rsidRDefault="009B22CC" w:rsidP="00F14481"/>
    <w:p w:rsidR="009B22CC" w:rsidRDefault="009B22CC" w:rsidP="00F14481"/>
    <w:p w:rsidR="009B22CC" w:rsidRDefault="009B22CC" w:rsidP="00F14481"/>
    <w:p w:rsidR="009B22CC" w:rsidRDefault="009B22CC" w:rsidP="00F14481"/>
    <w:p w:rsidR="009B22CC" w:rsidRDefault="009B22CC">
      <w:r>
        <w:br w:type="page"/>
      </w:r>
    </w:p>
    <w:p w:rsidR="009B22CC" w:rsidRDefault="009B22CC" w:rsidP="00F14481">
      <w:r>
        <w:t>Приложение 1</w:t>
      </w:r>
    </w:p>
    <w:p w:rsidR="009B22CC" w:rsidRDefault="009B22CC" w:rsidP="0060650A">
      <w:pPr>
        <w:pStyle w:val="Heading2"/>
      </w:pPr>
      <w:bookmarkStart w:id="216" w:name="_Toc328760231"/>
      <w:r>
        <w:t>Список шаблонов для дизайнера</w:t>
      </w:r>
      <w:bookmarkEnd w:id="216"/>
    </w:p>
    <w:p w:rsidR="009B22CC" w:rsidRDefault="009B22CC" w:rsidP="0060650A">
      <w:pPr>
        <w:pStyle w:val="ListParagraph"/>
        <w:numPr>
          <w:ilvl w:val="0"/>
          <w:numId w:val="34"/>
        </w:numPr>
      </w:pPr>
      <w:r>
        <w:t>Главная страница</w:t>
      </w:r>
    </w:p>
    <w:p w:rsidR="009B22CC" w:rsidRDefault="009B22CC" w:rsidP="0060650A">
      <w:pPr>
        <w:pStyle w:val="ListParagraph"/>
        <w:numPr>
          <w:ilvl w:val="0"/>
          <w:numId w:val="34"/>
        </w:numPr>
      </w:pPr>
      <w:r>
        <w:t>Страница категории</w:t>
      </w:r>
    </w:p>
    <w:p w:rsidR="009B22CC" w:rsidRDefault="009B22CC" w:rsidP="0060650A">
      <w:pPr>
        <w:pStyle w:val="ListParagraph"/>
        <w:numPr>
          <w:ilvl w:val="0"/>
          <w:numId w:val="34"/>
        </w:numPr>
      </w:pPr>
      <w:r>
        <w:t>Страница подкатегории</w:t>
      </w:r>
    </w:p>
    <w:p w:rsidR="009B22CC" w:rsidRDefault="009B22CC" w:rsidP="0060650A">
      <w:pPr>
        <w:pStyle w:val="ListParagraph"/>
        <w:numPr>
          <w:ilvl w:val="2"/>
          <w:numId w:val="34"/>
        </w:numPr>
      </w:pPr>
      <w:r>
        <w:t>Список товаров</w:t>
      </w:r>
    </w:p>
    <w:p w:rsidR="009B22CC" w:rsidRDefault="009B22CC" w:rsidP="0060650A">
      <w:pPr>
        <w:pStyle w:val="ListParagraph"/>
        <w:numPr>
          <w:ilvl w:val="3"/>
          <w:numId w:val="34"/>
        </w:numPr>
      </w:pPr>
      <w:r>
        <w:t>Страница товара</w:t>
      </w:r>
    </w:p>
    <w:p w:rsidR="009B22CC" w:rsidRDefault="009B22CC" w:rsidP="0060650A">
      <w:pPr>
        <w:pStyle w:val="ListParagraph"/>
        <w:numPr>
          <w:ilvl w:val="0"/>
          <w:numId w:val="34"/>
        </w:numPr>
      </w:pPr>
      <w:r>
        <w:t>Новости</w:t>
      </w:r>
    </w:p>
    <w:p w:rsidR="009B22CC" w:rsidRDefault="009B22CC" w:rsidP="0060650A">
      <w:pPr>
        <w:pStyle w:val="ListParagraph"/>
        <w:numPr>
          <w:ilvl w:val="0"/>
          <w:numId w:val="34"/>
        </w:numPr>
      </w:pPr>
      <w:r>
        <w:t>Детальная страница новости</w:t>
      </w:r>
    </w:p>
    <w:p w:rsidR="009B22CC" w:rsidRDefault="009B22CC" w:rsidP="0060650A">
      <w:pPr>
        <w:pStyle w:val="ListParagraph"/>
        <w:numPr>
          <w:ilvl w:val="0"/>
          <w:numId w:val="34"/>
        </w:numPr>
      </w:pPr>
      <w:r>
        <w:t>Текстовая страница</w:t>
      </w:r>
    </w:p>
    <w:p w:rsidR="009B22CC" w:rsidRDefault="009B22CC" w:rsidP="0060650A">
      <w:pPr>
        <w:pStyle w:val="ListParagraph"/>
        <w:numPr>
          <w:ilvl w:val="0"/>
          <w:numId w:val="34"/>
        </w:numPr>
      </w:pPr>
      <w:r>
        <w:t>Вакансии</w:t>
      </w:r>
    </w:p>
    <w:p w:rsidR="009B22CC" w:rsidRDefault="009B22CC" w:rsidP="0060650A">
      <w:pPr>
        <w:pStyle w:val="ListParagraph"/>
        <w:numPr>
          <w:ilvl w:val="0"/>
          <w:numId w:val="34"/>
        </w:numPr>
      </w:pPr>
      <w:r>
        <w:t>Онлайн-расчет кухни</w:t>
      </w:r>
    </w:p>
    <w:p w:rsidR="009B22CC" w:rsidRDefault="009B22CC" w:rsidP="0060650A">
      <w:pPr>
        <w:pStyle w:val="ListParagraph"/>
        <w:numPr>
          <w:ilvl w:val="0"/>
          <w:numId w:val="34"/>
        </w:numPr>
      </w:pPr>
      <w:r>
        <w:t>Магазины</w:t>
      </w:r>
    </w:p>
    <w:p w:rsidR="009B22CC" w:rsidRDefault="009B22CC" w:rsidP="0060650A">
      <w:pPr>
        <w:pStyle w:val="ListParagraph"/>
        <w:numPr>
          <w:ilvl w:val="0"/>
          <w:numId w:val="34"/>
        </w:numPr>
      </w:pPr>
      <w:r>
        <w:t>On-line заявка на сотрудничество</w:t>
      </w:r>
    </w:p>
    <w:p w:rsidR="009B22CC" w:rsidRDefault="009B22CC" w:rsidP="0060650A">
      <w:pPr>
        <w:pStyle w:val="ListParagraph"/>
        <w:numPr>
          <w:ilvl w:val="0"/>
          <w:numId w:val="34"/>
        </w:numPr>
      </w:pPr>
      <w:r>
        <w:t>Обратная связь</w:t>
      </w:r>
    </w:p>
    <w:p w:rsidR="009B22CC" w:rsidRDefault="009B22CC" w:rsidP="0060650A">
      <w:pPr>
        <w:pStyle w:val="ListParagraph"/>
        <w:numPr>
          <w:ilvl w:val="0"/>
          <w:numId w:val="34"/>
        </w:numPr>
      </w:pPr>
      <w:r>
        <w:t>Личный кабинет</w:t>
      </w:r>
    </w:p>
    <w:p w:rsidR="009B22CC" w:rsidRDefault="009B22CC" w:rsidP="0060650A">
      <w:pPr>
        <w:pStyle w:val="ListParagraph"/>
        <w:numPr>
          <w:ilvl w:val="1"/>
          <w:numId w:val="34"/>
        </w:numPr>
      </w:pPr>
      <w:r>
        <w:t>Новости</w:t>
      </w:r>
    </w:p>
    <w:p w:rsidR="009B22CC" w:rsidRDefault="009B22CC" w:rsidP="0060650A">
      <w:pPr>
        <w:pStyle w:val="ListParagraph"/>
        <w:numPr>
          <w:ilvl w:val="0"/>
          <w:numId w:val="34"/>
        </w:numPr>
      </w:pPr>
      <w:r>
        <w:t>Часто задаваемые вопросы</w:t>
      </w:r>
    </w:p>
    <w:p w:rsidR="009B22CC" w:rsidRDefault="009B22CC" w:rsidP="0060650A">
      <w:pPr>
        <w:pStyle w:val="ListParagraph"/>
        <w:numPr>
          <w:ilvl w:val="0"/>
          <w:numId w:val="34"/>
        </w:numPr>
      </w:pPr>
      <w:r>
        <w:t>Книга отзывов</w:t>
      </w:r>
    </w:p>
    <w:p w:rsidR="009B22CC" w:rsidRDefault="009B22CC" w:rsidP="0060650A">
      <w:pPr>
        <w:pStyle w:val="ListParagraph"/>
        <w:numPr>
          <w:ilvl w:val="0"/>
          <w:numId w:val="34"/>
        </w:numPr>
      </w:pPr>
      <w:r>
        <w:t>Страница 404</w:t>
      </w:r>
    </w:p>
    <w:p w:rsidR="009B22CC" w:rsidRDefault="009B22CC" w:rsidP="0060650A">
      <w:pPr>
        <w:pStyle w:val="ListParagraph"/>
        <w:numPr>
          <w:ilvl w:val="0"/>
          <w:numId w:val="34"/>
        </w:numPr>
      </w:pPr>
      <w:r>
        <w:t>Страница с результатами поиска</w:t>
      </w:r>
    </w:p>
    <w:p w:rsidR="009B22CC" w:rsidRPr="0060650A" w:rsidRDefault="009B22CC" w:rsidP="0060650A">
      <w:pPr>
        <w:pStyle w:val="ListParagraph"/>
        <w:numPr>
          <w:ilvl w:val="0"/>
          <w:numId w:val="34"/>
        </w:numPr>
      </w:pPr>
      <w:r>
        <w:t>Карта сайта</w:t>
      </w:r>
    </w:p>
    <w:sectPr w:rsidR="009B22CC" w:rsidRPr="0060650A" w:rsidSect="00823419">
      <w:footerReference w:type="default" r:id="rId94"/>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22CC" w:rsidRDefault="009B22CC" w:rsidP="0090055F">
      <w:pPr>
        <w:spacing w:after="0" w:line="240" w:lineRule="auto"/>
      </w:pPr>
      <w:r>
        <w:separator/>
      </w:r>
    </w:p>
  </w:endnote>
  <w:endnote w:type="continuationSeparator" w:id="0">
    <w:p w:rsidR="009B22CC" w:rsidRDefault="009B22CC" w:rsidP="009005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2CC" w:rsidRDefault="009B22CC">
    <w:pPr>
      <w:pStyle w:val="Footer"/>
      <w:jc w:val="right"/>
    </w:pPr>
    <w:fldSimple w:instr=" PAGE   \* MERGEFORMAT ">
      <w:r>
        <w:rPr>
          <w:noProof/>
        </w:rPr>
        <w:t>6</w:t>
      </w:r>
    </w:fldSimple>
  </w:p>
  <w:p w:rsidR="009B22CC" w:rsidRDefault="009B22C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22CC" w:rsidRDefault="009B22CC" w:rsidP="0090055F">
      <w:pPr>
        <w:spacing w:after="0" w:line="240" w:lineRule="auto"/>
      </w:pPr>
      <w:r>
        <w:separator/>
      </w:r>
    </w:p>
  </w:footnote>
  <w:footnote w:type="continuationSeparator" w:id="0">
    <w:p w:rsidR="009B22CC" w:rsidRDefault="009B22CC" w:rsidP="009005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16DEB"/>
    <w:multiLevelType w:val="hybridMultilevel"/>
    <w:tmpl w:val="356868CC"/>
    <w:lvl w:ilvl="0" w:tplc="42B2F862">
      <w:numFmt w:val="bullet"/>
      <w:lvlText w:val="•"/>
      <w:lvlJc w:val="left"/>
      <w:pPr>
        <w:ind w:left="1065" w:hanging="705"/>
      </w:pPr>
      <w:rPr>
        <w:rFonts w:ascii="Calibri" w:eastAsia="Times New Roman"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
    <w:nsid w:val="04210E63"/>
    <w:multiLevelType w:val="hybridMultilevel"/>
    <w:tmpl w:val="53045360"/>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
    <w:nsid w:val="08E73745"/>
    <w:multiLevelType w:val="hybridMultilevel"/>
    <w:tmpl w:val="4812585A"/>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
    <w:nsid w:val="0B16699A"/>
    <w:multiLevelType w:val="hybridMultilevel"/>
    <w:tmpl w:val="339EAAF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0BC53453"/>
    <w:multiLevelType w:val="hybridMultilevel"/>
    <w:tmpl w:val="01AA3878"/>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5">
    <w:nsid w:val="15F21DDB"/>
    <w:multiLevelType w:val="hybridMultilevel"/>
    <w:tmpl w:val="C96E1914"/>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6">
    <w:nsid w:val="1BD03DB9"/>
    <w:multiLevelType w:val="hybridMultilevel"/>
    <w:tmpl w:val="458C6AA0"/>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7">
    <w:nsid w:val="1FFB158B"/>
    <w:multiLevelType w:val="hybridMultilevel"/>
    <w:tmpl w:val="518E3CB6"/>
    <w:lvl w:ilvl="0" w:tplc="42B2F862">
      <w:numFmt w:val="bullet"/>
      <w:lvlText w:val="•"/>
      <w:lvlJc w:val="left"/>
      <w:pPr>
        <w:ind w:left="1065" w:hanging="705"/>
      </w:pPr>
      <w:rPr>
        <w:rFonts w:ascii="Calibri" w:eastAsia="Times New Roman"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8">
    <w:nsid w:val="24562210"/>
    <w:multiLevelType w:val="hybridMultilevel"/>
    <w:tmpl w:val="0FA46C66"/>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9">
    <w:nsid w:val="268C784D"/>
    <w:multiLevelType w:val="hybridMultilevel"/>
    <w:tmpl w:val="A8A8B590"/>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0">
    <w:nsid w:val="297C23AD"/>
    <w:multiLevelType w:val="hybridMultilevel"/>
    <w:tmpl w:val="C8C017DC"/>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1">
    <w:nsid w:val="2ADB53F7"/>
    <w:multiLevelType w:val="hybridMultilevel"/>
    <w:tmpl w:val="E180AF6C"/>
    <w:lvl w:ilvl="0" w:tplc="42B2F862">
      <w:numFmt w:val="bullet"/>
      <w:lvlText w:val="•"/>
      <w:lvlJc w:val="left"/>
      <w:pPr>
        <w:ind w:left="1065" w:hanging="705"/>
      </w:pPr>
      <w:rPr>
        <w:rFonts w:ascii="Calibri" w:eastAsia="Times New Roman"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2">
    <w:nsid w:val="31944990"/>
    <w:multiLevelType w:val="hybridMultilevel"/>
    <w:tmpl w:val="C0EE0624"/>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3">
    <w:nsid w:val="33075063"/>
    <w:multiLevelType w:val="hybridMultilevel"/>
    <w:tmpl w:val="5A76DD02"/>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4">
    <w:nsid w:val="38ED2A95"/>
    <w:multiLevelType w:val="hybridMultilevel"/>
    <w:tmpl w:val="88C0B5D8"/>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5">
    <w:nsid w:val="3A337E6B"/>
    <w:multiLevelType w:val="hybridMultilevel"/>
    <w:tmpl w:val="2F4A9804"/>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6">
    <w:nsid w:val="3C03791C"/>
    <w:multiLevelType w:val="hybridMultilevel"/>
    <w:tmpl w:val="EE6ADE3E"/>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7">
    <w:nsid w:val="432F2D67"/>
    <w:multiLevelType w:val="hybridMultilevel"/>
    <w:tmpl w:val="F4F6343C"/>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8">
    <w:nsid w:val="4A35068C"/>
    <w:multiLevelType w:val="hybridMultilevel"/>
    <w:tmpl w:val="C956906C"/>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9">
    <w:nsid w:val="4E80397D"/>
    <w:multiLevelType w:val="hybridMultilevel"/>
    <w:tmpl w:val="7B4C92D8"/>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0">
    <w:nsid w:val="56816620"/>
    <w:multiLevelType w:val="hybridMultilevel"/>
    <w:tmpl w:val="579446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nsid w:val="5C1E3156"/>
    <w:multiLevelType w:val="hybridMultilevel"/>
    <w:tmpl w:val="E27EA6E2"/>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2">
    <w:nsid w:val="61607AC9"/>
    <w:multiLevelType w:val="hybridMultilevel"/>
    <w:tmpl w:val="73AC0EF2"/>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3">
    <w:nsid w:val="630B6AAD"/>
    <w:multiLevelType w:val="hybridMultilevel"/>
    <w:tmpl w:val="3A06767E"/>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4">
    <w:nsid w:val="6F765F7C"/>
    <w:multiLevelType w:val="hybridMultilevel"/>
    <w:tmpl w:val="A574CCA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nsid w:val="734918A6"/>
    <w:multiLevelType w:val="hybridMultilevel"/>
    <w:tmpl w:val="94F4CB58"/>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6">
    <w:nsid w:val="74DA15F2"/>
    <w:multiLevelType w:val="hybridMultilevel"/>
    <w:tmpl w:val="52109A2A"/>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7">
    <w:nsid w:val="797F4A95"/>
    <w:multiLevelType w:val="hybridMultilevel"/>
    <w:tmpl w:val="0180C41A"/>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8">
    <w:nsid w:val="79894A37"/>
    <w:multiLevelType w:val="hybridMultilevel"/>
    <w:tmpl w:val="A66AD698"/>
    <w:lvl w:ilvl="0" w:tplc="42B2F862">
      <w:numFmt w:val="bullet"/>
      <w:lvlText w:val="•"/>
      <w:lvlJc w:val="left"/>
      <w:pPr>
        <w:ind w:left="1065" w:hanging="705"/>
      </w:pPr>
      <w:rPr>
        <w:rFonts w:ascii="Calibri" w:eastAsia="Times New Roman"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9">
    <w:nsid w:val="7A5E4401"/>
    <w:multiLevelType w:val="hybridMultilevel"/>
    <w:tmpl w:val="5BE4ADDE"/>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0">
    <w:nsid w:val="7C884903"/>
    <w:multiLevelType w:val="hybridMultilevel"/>
    <w:tmpl w:val="75A0D9DA"/>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1">
    <w:nsid w:val="7D016321"/>
    <w:multiLevelType w:val="hybridMultilevel"/>
    <w:tmpl w:val="5FD62410"/>
    <w:lvl w:ilvl="0" w:tplc="42B2F862">
      <w:numFmt w:val="bullet"/>
      <w:lvlText w:val="•"/>
      <w:lvlJc w:val="left"/>
      <w:pPr>
        <w:ind w:left="1425" w:hanging="705"/>
      </w:pPr>
      <w:rPr>
        <w:rFonts w:ascii="Calibri" w:eastAsia="Times New Roman" w:hAnsi="Calibri"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cs="Wingdings" w:hint="default"/>
      </w:rPr>
    </w:lvl>
    <w:lvl w:ilvl="3" w:tplc="04190001">
      <w:start w:val="1"/>
      <w:numFmt w:val="bullet"/>
      <w:lvlText w:val=""/>
      <w:lvlJc w:val="left"/>
      <w:pPr>
        <w:ind w:left="3240" w:hanging="360"/>
      </w:pPr>
      <w:rPr>
        <w:rFonts w:ascii="Symbol" w:hAnsi="Symbol" w:cs="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cs="Wingdings" w:hint="default"/>
      </w:rPr>
    </w:lvl>
    <w:lvl w:ilvl="6" w:tplc="04190001">
      <w:start w:val="1"/>
      <w:numFmt w:val="bullet"/>
      <w:lvlText w:val=""/>
      <w:lvlJc w:val="left"/>
      <w:pPr>
        <w:ind w:left="5400" w:hanging="360"/>
      </w:pPr>
      <w:rPr>
        <w:rFonts w:ascii="Symbol" w:hAnsi="Symbol" w:cs="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cs="Wingdings" w:hint="default"/>
      </w:rPr>
    </w:lvl>
  </w:abstractNum>
  <w:abstractNum w:abstractNumId="32">
    <w:nsid w:val="7D450BD7"/>
    <w:multiLevelType w:val="hybridMultilevel"/>
    <w:tmpl w:val="E51ABB1E"/>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3">
    <w:nsid w:val="7EF601D4"/>
    <w:multiLevelType w:val="hybridMultilevel"/>
    <w:tmpl w:val="D69A92AC"/>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num w:numId="1">
    <w:abstractNumId w:val="15"/>
  </w:num>
  <w:num w:numId="2">
    <w:abstractNumId w:val="22"/>
  </w:num>
  <w:num w:numId="3">
    <w:abstractNumId w:val="10"/>
  </w:num>
  <w:num w:numId="4">
    <w:abstractNumId w:val="8"/>
  </w:num>
  <w:num w:numId="5">
    <w:abstractNumId w:val="18"/>
  </w:num>
  <w:num w:numId="6">
    <w:abstractNumId w:val="17"/>
  </w:num>
  <w:num w:numId="7">
    <w:abstractNumId w:val="4"/>
  </w:num>
  <w:num w:numId="8">
    <w:abstractNumId w:val="25"/>
  </w:num>
  <w:num w:numId="9">
    <w:abstractNumId w:val="26"/>
  </w:num>
  <w:num w:numId="10">
    <w:abstractNumId w:val="1"/>
  </w:num>
  <w:num w:numId="11">
    <w:abstractNumId w:val="6"/>
  </w:num>
  <w:num w:numId="12">
    <w:abstractNumId w:val="16"/>
  </w:num>
  <w:num w:numId="13">
    <w:abstractNumId w:val="11"/>
  </w:num>
  <w:num w:numId="14">
    <w:abstractNumId w:val="30"/>
  </w:num>
  <w:num w:numId="15">
    <w:abstractNumId w:val="14"/>
  </w:num>
  <w:num w:numId="16">
    <w:abstractNumId w:val="29"/>
  </w:num>
  <w:num w:numId="17">
    <w:abstractNumId w:val="9"/>
  </w:num>
  <w:num w:numId="18">
    <w:abstractNumId w:val="21"/>
  </w:num>
  <w:num w:numId="19">
    <w:abstractNumId w:val="32"/>
  </w:num>
  <w:num w:numId="20">
    <w:abstractNumId w:val="33"/>
  </w:num>
  <w:num w:numId="21">
    <w:abstractNumId w:val="23"/>
  </w:num>
  <w:num w:numId="22">
    <w:abstractNumId w:val="12"/>
  </w:num>
  <w:num w:numId="23">
    <w:abstractNumId w:val="2"/>
  </w:num>
  <w:num w:numId="24">
    <w:abstractNumId w:val="13"/>
  </w:num>
  <w:num w:numId="25">
    <w:abstractNumId w:val="31"/>
  </w:num>
  <w:num w:numId="26">
    <w:abstractNumId w:val="0"/>
  </w:num>
  <w:num w:numId="27">
    <w:abstractNumId w:val="28"/>
  </w:num>
  <w:num w:numId="28">
    <w:abstractNumId w:val="24"/>
  </w:num>
  <w:num w:numId="29">
    <w:abstractNumId w:val="3"/>
  </w:num>
  <w:num w:numId="30">
    <w:abstractNumId w:val="7"/>
  </w:num>
  <w:num w:numId="31">
    <w:abstractNumId w:val="19"/>
  </w:num>
  <w:num w:numId="32">
    <w:abstractNumId w:val="27"/>
  </w:num>
  <w:num w:numId="33">
    <w:abstractNumId w:val="5"/>
  </w:num>
  <w:num w:numId="3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D21D6"/>
    <w:rsid w:val="00015EFA"/>
    <w:rsid w:val="000237E1"/>
    <w:rsid w:val="00036047"/>
    <w:rsid w:val="00043F63"/>
    <w:rsid w:val="00083FA3"/>
    <w:rsid w:val="000A1D88"/>
    <w:rsid w:val="000A4030"/>
    <w:rsid w:val="000B06AF"/>
    <w:rsid w:val="000B4457"/>
    <w:rsid w:val="000C35F7"/>
    <w:rsid w:val="001042CB"/>
    <w:rsid w:val="00106D7B"/>
    <w:rsid w:val="001071B1"/>
    <w:rsid w:val="001075ED"/>
    <w:rsid w:val="00122974"/>
    <w:rsid w:val="001370E0"/>
    <w:rsid w:val="00151A4A"/>
    <w:rsid w:val="0016159D"/>
    <w:rsid w:val="00164B80"/>
    <w:rsid w:val="00173E27"/>
    <w:rsid w:val="00176132"/>
    <w:rsid w:val="001807BD"/>
    <w:rsid w:val="00181773"/>
    <w:rsid w:val="0019287C"/>
    <w:rsid w:val="001A5835"/>
    <w:rsid w:val="001C1704"/>
    <w:rsid w:val="001C4CB2"/>
    <w:rsid w:val="00231205"/>
    <w:rsid w:val="0024408B"/>
    <w:rsid w:val="00257DDC"/>
    <w:rsid w:val="00261E7B"/>
    <w:rsid w:val="00271AF6"/>
    <w:rsid w:val="0027555B"/>
    <w:rsid w:val="002A7D72"/>
    <w:rsid w:val="002C1896"/>
    <w:rsid w:val="002C4A22"/>
    <w:rsid w:val="002D21D6"/>
    <w:rsid w:val="002D401D"/>
    <w:rsid w:val="002E028D"/>
    <w:rsid w:val="002F0CF8"/>
    <w:rsid w:val="003063FE"/>
    <w:rsid w:val="003149B5"/>
    <w:rsid w:val="00326635"/>
    <w:rsid w:val="0034210D"/>
    <w:rsid w:val="003425D0"/>
    <w:rsid w:val="003461C9"/>
    <w:rsid w:val="003515E9"/>
    <w:rsid w:val="00360394"/>
    <w:rsid w:val="003720FE"/>
    <w:rsid w:val="00372D92"/>
    <w:rsid w:val="00375C39"/>
    <w:rsid w:val="003873A0"/>
    <w:rsid w:val="003876A5"/>
    <w:rsid w:val="003B6E37"/>
    <w:rsid w:val="003B6F40"/>
    <w:rsid w:val="003D78E9"/>
    <w:rsid w:val="003E2BC5"/>
    <w:rsid w:val="003E2D96"/>
    <w:rsid w:val="003E4495"/>
    <w:rsid w:val="003E604F"/>
    <w:rsid w:val="003F66C2"/>
    <w:rsid w:val="00421F50"/>
    <w:rsid w:val="00423386"/>
    <w:rsid w:val="0043670B"/>
    <w:rsid w:val="00443D1A"/>
    <w:rsid w:val="004607CA"/>
    <w:rsid w:val="00466583"/>
    <w:rsid w:val="00482B90"/>
    <w:rsid w:val="004A1382"/>
    <w:rsid w:val="004B4960"/>
    <w:rsid w:val="004C5820"/>
    <w:rsid w:val="004D1B28"/>
    <w:rsid w:val="004E48A5"/>
    <w:rsid w:val="00544570"/>
    <w:rsid w:val="0055764A"/>
    <w:rsid w:val="00557964"/>
    <w:rsid w:val="00585C0C"/>
    <w:rsid w:val="005A05D1"/>
    <w:rsid w:val="005A45A8"/>
    <w:rsid w:val="005A51C3"/>
    <w:rsid w:val="005B4631"/>
    <w:rsid w:val="005B5E2C"/>
    <w:rsid w:val="0060650A"/>
    <w:rsid w:val="00633DF0"/>
    <w:rsid w:val="00644578"/>
    <w:rsid w:val="00647713"/>
    <w:rsid w:val="00655904"/>
    <w:rsid w:val="00662E45"/>
    <w:rsid w:val="006714FA"/>
    <w:rsid w:val="00680732"/>
    <w:rsid w:val="00683980"/>
    <w:rsid w:val="006A1E71"/>
    <w:rsid w:val="006B05FA"/>
    <w:rsid w:val="006B3513"/>
    <w:rsid w:val="006F21E7"/>
    <w:rsid w:val="006F490F"/>
    <w:rsid w:val="006F5A84"/>
    <w:rsid w:val="0071206A"/>
    <w:rsid w:val="007213AF"/>
    <w:rsid w:val="007325E2"/>
    <w:rsid w:val="00734EA5"/>
    <w:rsid w:val="0073732E"/>
    <w:rsid w:val="00773683"/>
    <w:rsid w:val="007808E6"/>
    <w:rsid w:val="00786E88"/>
    <w:rsid w:val="007B0352"/>
    <w:rsid w:val="007B484C"/>
    <w:rsid w:val="007B5354"/>
    <w:rsid w:val="007D0644"/>
    <w:rsid w:val="007E4380"/>
    <w:rsid w:val="007F2861"/>
    <w:rsid w:val="007F5F87"/>
    <w:rsid w:val="0080243B"/>
    <w:rsid w:val="00823419"/>
    <w:rsid w:val="00823F90"/>
    <w:rsid w:val="0085502E"/>
    <w:rsid w:val="00864379"/>
    <w:rsid w:val="0086578D"/>
    <w:rsid w:val="00872A87"/>
    <w:rsid w:val="00884380"/>
    <w:rsid w:val="00886E9E"/>
    <w:rsid w:val="00887666"/>
    <w:rsid w:val="008C3D56"/>
    <w:rsid w:val="008D30DB"/>
    <w:rsid w:val="008D5105"/>
    <w:rsid w:val="0090055F"/>
    <w:rsid w:val="00911139"/>
    <w:rsid w:val="0091189D"/>
    <w:rsid w:val="009153CB"/>
    <w:rsid w:val="00920F35"/>
    <w:rsid w:val="0093572C"/>
    <w:rsid w:val="009361AE"/>
    <w:rsid w:val="00940D5A"/>
    <w:rsid w:val="00943D40"/>
    <w:rsid w:val="00963E27"/>
    <w:rsid w:val="00997CA8"/>
    <w:rsid w:val="009A455E"/>
    <w:rsid w:val="009B028A"/>
    <w:rsid w:val="009B22CC"/>
    <w:rsid w:val="009B3246"/>
    <w:rsid w:val="009C67D4"/>
    <w:rsid w:val="009E30CE"/>
    <w:rsid w:val="009E48E7"/>
    <w:rsid w:val="009F6DA4"/>
    <w:rsid w:val="00A046DE"/>
    <w:rsid w:val="00A130FF"/>
    <w:rsid w:val="00A17884"/>
    <w:rsid w:val="00A17AD5"/>
    <w:rsid w:val="00A33E3B"/>
    <w:rsid w:val="00A3471C"/>
    <w:rsid w:val="00A35AE3"/>
    <w:rsid w:val="00A47AC7"/>
    <w:rsid w:val="00A55015"/>
    <w:rsid w:val="00A6399A"/>
    <w:rsid w:val="00A82DBA"/>
    <w:rsid w:val="00A87D9A"/>
    <w:rsid w:val="00A90411"/>
    <w:rsid w:val="00A947E5"/>
    <w:rsid w:val="00A94E97"/>
    <w:rsid w:val="00AB1846"/>
    <w:rsid w:val="00AD5CE0"/>
    <w:rsid w:val="00AF2C32"/>
    <w:rsid w:val="00AF6721"/>
    <w:rsid w:val="00B068A4"/>
    <w:rsid w:val="00B116FE"/>
    <w:rsid w:val="00B242F6"/>
    <w:rsid w:val="00B3030E"/>
    <w:rsid w:val="00B349DF"/>
    <w:rsid w:val="00B35CBC"/>
    <w:rsid w:val="00B44E2C"/>
    <w:rsid w:val="00B44F0A"/>
    <w:rsid w:val="00B46599"/>
    <w:rsid w:val="00B51345"/>
    <w:rsid w:val="00B92729"/>
    <w:rsid w:val="00BA1836"/>
    <w:rsid w:val="00BA5939"/>
    <w:rsid w:val="00BC79C6"/>
    <w:rsid w:val="00BD40FB"/>
    <w:rsid w:val="00BE3EF9"/>
    <w:rsid w:val="00BE4D03"/>
    <w:rsid w:val="00BE615D"/>
    <w:rsid w:val="00BE7D46"/>
    <w:rsid w:val="00BF30BB"/>
    <w:rsid w:val="00C033FA"/>
    <w:rsid w:val="00C156BD"/>
    <w:rsid w:val="00C15DD9"/>
    <w:rsid w:val="00C16D28"/>
    <w:rsid w:val="00C26973"/>
    <w:rsid w:val="00C440A4"/>
    <w:rsid w:val="00C53999"/>
    <w:rsid w:val="00C543C1"/>
    <w:rsid w:val="00C6768F"/>
    <w:rsid w:val="00C776F3"/>
    <w:rsid w:val="00C81F7B"/>
    <w:rsid w:val="00C95647"/>
    <w:rsid w:val="00CA4D32"/>
    <w:rsid w:val="00CA642F"/>
    <w:rsid w:val="00CB0838"/>
    <w:rsid w:val="00CB5ACD"/>
    <w:rsid w:val="00CB75E4"/>
    <w:rsid w:val="00CC6374"/>
    <w:rsid w:val="00CD1138"/>
    <w:rsid w:val="00D13B72"/>
    <w:rsid w:val="00D14356"/>
    <w:rsid w:val="00D16FCA"/>
    <w:rsid w:val="00D25BBA"/>
    <w:rsid w:val="00D30D26"/>
    <w:rsid w:val="00D32329"/>
    <w:rsid w:val="00D45766"/>
    <w:rsid w:val="00D45A42"/>
    <w:rsid w:val="00D50644"/>
    <w:rsid w:val="00D5560A"/>
    <w:rsid w:val="00D65A17"/>
    <w:rsid w:val="00D72EC4"/>
    <w:rsid w:val="00D8079D"/>
    <w:rsid w:val="00D829F7"/>
    <w:rsid w:val="00DB5263"/>
    <w:rsid w:val="00DC118E"/>
    <w:rsid w:val="00DE0E1A"/>
    <w:rsid w:val="00DF10C3"/>
    <w:rsid w:val="00DF352E"/>
    <w:rsid w:val="00DF5327"/>
    <w:rsid w:val="00E026A0"/>
    <w:rsid w:val="00E07C18"/>
    <w:rsid w:val="00E10D6C"/>
    <w:rsid w:val="00E12BD6"/>
    <w:rsid w:val="00E135B3"/>
    <w:rsid w:val="00E13BB7"/>
    <w:rsid w:val="00E16136"/>
    <w:rsid w:val="00E25488"/>
    <w:rsid w:val="00E33565"/>
    <w:rsid w:val="00E447F7"/>
    <w:rsid w:val="00E65BA4"/>
    <w:rsid w:val="00E94FC8"/>
    <w:rsid w:val="00ED232C"/>
    <w:rsid w:val="00ED5CBF"/>
    <w:rsid w:val="00ED6086"/>
    <w:rsid w:val="00EE1595"/>
    <w:rsid w:val="00F14481"/>
    <w:rsid w:val="00F20319"/>
    <w:rsid w:val="00F66D35"/>
    <w:rsid w:val="00F76D2F"/>
    <w:rsid w:val="00F85747"/>
    <w:rsid w:val="00F90506"/>
    <w:rsid w:val="00F933C3"/>
    <w:rsid w:val="00FA243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887666"/>
    <w:pPr>
      <w:spacing w:after="200" w:line="276" w:lineRule="auto"/>
    </w:pPr>
    <w:rPr>
      <w:rFonts w:cs="Calibri"/>
      <w:lang w:eastAsia="en-US"/>
    </w:rPr>
  </w:style>
  <w:style w:type="paragraph" w:styleId="Heading1">
    <w:name w:val="heading 1"/>
    <w:basedOn w:val="Normal"/>
    <w:next w:val="Normal"/>
    <w:link w:val="Heading1Char"/>
    <w:uiPriority w:val="99"/>
    <w:qFormat/>
    <w:rsid w:val="002D21D6"/>
    <w:pPr>
      <w:keepNext/>
      <w:keepLines/>
      <w:spacing w:before="480" w:after="0"/>
      <w:outlineLvl w:val="0"/>
    </w:pPr>
    <w:rPr>
      <w:rFonts w:ascii="Cambria" w:eastAsia="Times New Roman" w:hAnsi="Cambria" w:cs="Cambria"/>
      <w:b/>
      <w:bCs/>
      <w:color w:val="365F91"/>
      <w:sz w:val="28"/>
      <w:szCs w:val="28"/>
    </w:rPr>
  </w:style>
  <w:style w:type="paragraph" w:styleId="Heading2">
    <w:name w:val="heading 2"/>
    <w:basedOn w:val="Normal"/>
    <w:next w:val="Normal"/>
    <w:link w:val="Heading2Char"/>
    <w:uiPriority w:val="99"/>
    <w:qFormat/>
    <w:rsid w:val="002D21D6"/>
    <w:pPr>
      <w:keepNext/>
      <w:keepLines/>
      <w:spacing w:before="200" w:after="0"/>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C543C1"/>
    <w:pPr>
      <w:keepNext/>
      <w:keepLines/>
      <w:spacing w:before="200" w:after="0"/>
      <w:outlineLvl w:val="2"/>
    </w:pPr>
    <w:rPr>
      <w:rFonts w:ascii="Cambria" w:eastAsia="Times New Roman" w:hAnsi="Cambria" w:cs="Cambria"/>
      <w:b/>
      <w:bCs/>
      <w:color w:val="4F81BD"/>
    </w:rPr>
  </w:style>
  <w:style w:type="paragraph" w:styleId="Heading4">
    <w:name w:val="heading 4"/>
    <w:basedOn w:val="Normal"/>
    <w:next w:val="Normal"/>
    <w:link w:val="Heading4Char"/>
    <w:uiPriority w:val="99"/>
    <w:qFormat/>
    <w:rsid w:val="007B5354"/>
    <w:pPr>
      <w:keepNext/>
      <w:keepLines/>
      <w:spacing w:before="200" w:after="0"/>
      <w:outlineLvl w:val="3"/>
    </w:pPr>
    <w:rPr>
      <w:rFonts w:ascii="Cambria" w:eastAsia="Times New Roman" w:hAnsi="Cambria" w:cs="Cambria"/>
      <w:b/>
      <w:bCs/>
      <w:i/>
      <w:iCs/>
      <w:color w:val="4F81BD"/>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D21D6"/>
    <w:rPr>
      <w:rFonts w:ascii="Cambria" w:hAnsi="Cambria" w:cs="Cambria"/>
      <w:b/>
      <w:bCs/>
      <w:color w:val="365F91"/>
      <w:sz w:val="28"/>
      <w:szCs w:val="28"/>
    </w:rPr>
  </w:style>
  <w:style w:type="character" w:customStyle="1" w:styleId="Heading2Char">
    <w:name w:val="Heading 2 Char"/>
    <w:basedOn w:val="DefaultParagraphFont"/>
    <w:link w:val="Heading2"/>
    <w:uiPriority w:val="99"/>
    <w:locked/>
    <w:rsid w:val="002D21D6"/>
    <w:rPr>
      <w:rFonts w:ascii="Cambria" w:hAnsi="Cambria" w:cs="Cambria"/>
      <w:b/>
      <w:bCs/>
      <w:color w:val="4F81BD"/>
      <w:sz w:val="26"/>
      <w:szCs w:val="26"/>
    </w:rPr>
  </w:style>
  <w:style w:type="character" w:customStyle="1" w:styleId="Heading3Char">
    <w:name w:val="Heading 3 Char"/>
    <w:basedOn w:val="DefaultParagraphFont"/>
    <w:link w:val="Heading3"/>
    <w:uiPriority w:val="99"/>
    <w:locked/>
    <w:rsid w:val="00C543C1"/>
    <w:rPr>
      <w:rFonts w:ascii="Cambria" w:hAnsi="Cambria" w:cs="Cambria"/>
      <w:b/>
      <w:bCs/>
      <w:color w:val="4F81BD"/>
    </w:rPr>
  </w:style>
  <w:style w:type="character" w:customStyle="1" w:styleId="Heading4Char">
    <w:name w:val="Heading 4 Char"/>
    <w:basedOn w:val="DefaultParagraphFont"/>
    <w:link w:val="Heading4"/>
    <w:uiPriority w:val="99"/>
    <w:locked/>
    <w:rsid w:val="007B5354"/>
    <w:rPr>
      <w:rFonts w:ascii="Cambria" w:hAnsi="Cambria" w:cs="Cambria"/>
      <w:b/>
      <w:bCs/>
      <w:i/>
      <w:iCs/>
      <w:color w:val="4F81BD"/>
    </w:rPr>
  </w:style>
  <w:style w:type="paragraph" w:styleId="ListParagraph">
    <w:name w:val="List Paragraph"/>
    <w:basedOn w:val="Normal"/>
    <w:uiPriority w:val="99"/>
    <w:qFormat/>
    <w:rsid w:val="002D21D6"/>
    <w:pPr>
      <w:ind w:left="720"/>
    </w:pPr>
  </w:style>
  <w:style w:type="character" w:styleId="Hyperlink">
    <w:name w:val="Hyperlink"/>
    <w:basedOn w:val="DefaultParagraphFont"/>
    <w:uiPriority w:val="99"/>
    <w:rsid w:val="002D21D6"/>
    <w:rPr>
      <w:color w:val="0000FF"/>
      <w:u w:val="single"/>
    </w:rPr>
  </w:style>
  <w:style w:type="paragraph" w:styleId="BalloonText">
    <w:name w:val="Balloon Text"/>
    <w:basedOn w:val="Normal"/>
    <w:link w:val="BalloonTextChar"/>
    <w:uiPriority w:val="99"/>
    <w:semiHidden/>
    <w:rsid w:val="00B11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116FE"/>
    <w:rPr>
      <w:rFonts w:ascii="Tahoma" w:hAnsi="Tahoma" w:cs="Tahoma"/>
      <w:sz w:val="16"/>
      <w:szCs w:val="16"/>
    </w:rPr>
  </w:style>
  <w:style w:type="paragraph" w:styleId="NoSpacing">
    <w:name w:val="No Spacing"/>
    <w:uiPriority w:val="99"/>
    <w:qFormat/>
    <w:rsid w:val="00B116FE"/>
    <w:rPr>
      <w:rFonts w:cs="Calibri"/>
      <w:lang w:eastAsia="en-US"/>
    </w:rPr>
  </w:style>
  <w:style w:type="table" w:styleId="TableGrid">
    <w:name w:val="Table Grid"/>
    <w:basedOn w:val="TableNormal"/>
    <w:uiPriority w:val="99"/>
    <w:rsid w:val="003425D0"/>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rsid w:val="0090055F"/>
    <w:pPr>
      <w:tabs>
        <w:tab w:val="center" w:pos="4677"/>
        <w:tab w:val="right" w:pos="9355"/>
      </w:tabs>
      <w:spacing w:after="0" w:line="240" w:lineRule="auto"/>
    </w:pPr>
  </w:style>
  <w:style w:type="character" w:customStyle="1" w:styleId="HeaderChar">
    <w:name w:val="Header Char"/>
    <w:basedOn w:val="DefaultParagraphFont"/>
    <w:link w:val="Header"/>
    <w:uiPriority w:val="99"/>
    <w:semiHidden/>
    <w:locked/>
    <w:rsid w:val="0090055F"/>
  </w:style>
  <w:style w:type="paragraph" w:styleId="Footer">
    <w:name w:val="footer"/>
    <w:basedOn w:val="Normal"/>
    <w:link w:val="FooterChar"/>
    <w:uiPriority w:val="99"/>
    <w:rsid w:val="0090055F"/>
    <w:pPr>
      <w:tabs>
        <w:tab w:val="center" w:pos="4677"/>
        <w:tab w:val="right" w:pos="9355"/>
      </w:tabs>
      <w:spacing w:after="0" w:line="240" w:lineRule="auto"/>
    </w:pPr>
  </w:style>
  <w:style w:type="character" w:customStyle="1" w:styleId="FooterChar">
    <w:name w:val="Footer Char"/>
    <w:basedOn w:val="DefaultParagraphFont"/>
    <w:link w:val="Footer"/>
    <w:uiPriority w:val="99"/>
    <w:locked/>
    <w:rsid w:val="0090055F"/>
  </w:style>
  <w:style w:type="paragraph" w:styleId="TOC1">
    <w:name w:val="toc 1"/>
    <w:basedOn w:val="Normal"/>
    <w:next w:val="Normal"/>
    <w:autoRedefine/>
    <w:uiPriority w:val="99"/>
    <w:semiHidden/>
    <w:rsid w:val="0090055F"/>
    <w:pPr>
      <w:spacing w:after="100"/>
    </w:pPr>
  </w:style>
  <w:style w:type="paragraph" w:styleId="TOC2">
    <w:name w:val="toc 2"/>
    <w:basedOn w:val="Normal"/>
    <w:next w:val="Normal"/>
    <w:autoRedefine/>
    <w:uiPriority w:val="99"/>
    <w:semiHidden/>
    <w:rsid w:val="0090055F"/>
    <w:pPr>
      <w:spacing w:after="100"/>
      <w:ind w:left="220"/>
    </w:pPr>
  </w:style>
  <w:style w:type="paragraph" w:styleId="TOC3">
    <w:name w:val="toc 3"/>
    <w:basedOn w:val="Normal"/>
    <w:next w:val="Normal"/>
    <w:autoRedefine/>
    <w:uiPriority w:val="99"/>
    <w:semiHidden/>
    <w:rsid w:val="0090055F"/>
    <w:pPr>
      <w:spacing w:after="100"/>
      <w:ind w:left="440"/>
    </w:pPr>
  </w:style>
  <w:style w:type="paragraph" w:styleId="TOCHeading">
    <w:name w:val="TOC Heading"/>
    <w:basedOn w:val="Heading1"/>
    <w:next w:val="Normal"/>
    <w:uiPriority w:val="99"/>
    <w:qFormat/>
    <w:rsid w:val="0090055F"/>
    <w:pPr>
      <w:outlineLvl w:val="9"/>
    </w:pPr>
    <w:rPr>
      <w:lang w:val="en-US"/>
    </w:rPr>
  </w:style>
  <w:style w:type="paragraph" w:styleId="NormalWeb">
    <w:name w:val="Normal (Web)"/>
    <w:basedOn w:val="Normal"/>
    <w:uiPriority w:val="99"/>
    <w:semiHidden/>
    <w:rsid w:val="009005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DefaultParagraphFont"/>
    <w:uiPriority w:val="99"/>
    <w:rsid w:val="0090055F"/>
  </w:style>
  <w:style w:type="paragraph" w:styleId="Subtitle">
    <w:name w:val="Subtitle"/>
    <w:basedOn w:val="Normal"/>
    <w:next w:val="Normal"/>
    <w:link w:val="SubtitleChar"/>
    <w:uiPriority w:val="99"/>
    <w:qFormat/>
    <w:rsid w:val="005B5E2C"/>
    <w:pPr>
      <w:numPr>
        <w:ilvl w:val="1"/>
      </w:numPr>
    </w:pPr>
    <w:rPr>
      <w:rFonts w:ascii="Cambria" w:eastAsia="Times New Roman" w:hAnsi="Cambria" w:cs="Cambria"/>
      <w:i/>
      <w:iCs/>
      <w:color w:val="4F81BD"/>
      <w:spacing w:val="15"/>
      <w:sz w:val="24"/>
      <w:szCs w:val="24"/>
    </w:rPr>
  </w:style>
  <w:style w:type="character" w:customStyle="1" w:styleId="SubtitleChar">
    <w:name w:val="Subtitle Char"/>
    <w:basedOn w:val="DefaultParagraphFont"/>
    <w:link w:val="Subtitle"/>
    <w:uiPriority w:val="99"/>
    <w:locked/>
    <w:rsid w:val="005B5E2C"/>
    <w:rPr>
      <w:rFonts w:ascii="Cambria" w:hAnsi="Cambria" w:cs="Cambria"/>
      <w:i/>
      <w:iCs/>
      <w:color w:val="4F81BD"/>
      <w:spacing w:val="15"/>
      <w:sz w:val="24"/>
      <w:szCs w:val="24"/>
    </w:rPr>
  </w:style>
  <w:style w:type="character" w:styleId="FollowedHyperlink">
    <w:name w:val="FollowedHyperlink"/>
    <w:basedOn w:val="DefaultParagraphFont"/>
    <w:uiPriority w:val="99"/>
    <w:semiHidden/>
    <w:rsid w:val="00C440A4"/>
    <w:rPr>
      <w:color w:val="800080"/>
      <w:u w:val="single"/>
    </w:rPr>
  </w:style>
  <w:style w:type="paragraph" w:styleId="TOC4">
    <w:name w:val="toc 4"/>
    <w:basedOn w:val="Normal"/>
    <w:next w:val="Normal"/>
    <w:autoRedefine/>
    <w:uiPriority w:val="99"/>
    <w:semiHidden/>
    <w:rsid w:val="00ED6086"/>
    <w:pPr>
      <w:spacing w:after="100"/>
      <w:ind w:left="660"/>
    </w:pPr>
    <w:rPr>
      <w:rFonts w:eastAsia="Times New Roman"/>
      <w:lang w:eastAsia="ru-RU"/>
    </w:rPr>
  </w:style>
  <w:style w:type="paragraph" w:styleId="TOC5">
    <w:name w:val="toc 5"/>
    <w:basedOn w:val="Normal"/>
    <w:next w:val="Normal"/>
    <w:autoRedefine/>
    <w:uiPriority w:val="99"/>
    <w:semiHidden/>
    <w:rsid w:val="00ED6086"/>
    <w:pPr>
      <w:spacing w:after="100"/>
      <w:ind w:left="880"/>
    </w:pPr>
    <w:rPr>
      <w:rFonts w:eastAsia="Times New Roman"/>
      <w:lang w:eastAsia="ru-RU"/>
    </w:rPr>
  </w:style>
  <w:style w:type="paragraph" w:styleId="TOC6">
    <w:name w:val="toc 6"/>
    <w:basedOn w:val="Normal"/>
    <w:next w:val="Normal"/>
    <w:autoRedefine/>
    <w:uiPriority w:val="99"/>
    <w:semiHidden/>
    <w:rsid w:val="00ED6086"/>
    <w:pPr>
      <w:spacing w:after="100"/>
      <w:ind w:left="1100"/>
    </w:pPr>
    <w:rPr>
      <w:rFonts w:eastAsia="Times New Roman"/>
      <w:lang w:eastAsia="ru-RU"/>
    </w:rPr>
  </w:style>
  <w:style w:type="paragraph" w:styleId="TOC7">
    <w:name w:val="toc 7"/>
    <w:basedOn w:val="Normal"/>
    <w:next w:val="Normal"/>
    <w:autoRedefine/>
    <w:uiPriority w:val="99"/>
    <w:semiHidden/>
    <w:rsid w:val="00ED6086"/>
    <w:pPr>
      <w:spacing w:after="100"/>
      <w:ind w:left="1320"/>
    </w:pPr>
    <w:rPr>
      <w:rFonts w:eastAsia="Times New Roman"/>
      <w:lang w:eastAsia="ru-RU"/>
    </w:rPr>
  </w:style>
  <w:style w:type="paragraph" w:styleId="TOC8">
    <w:name w:val="toc 8"/>
    <w:basedOn w:val="Normal"/>
    <w:next w:val="Normal"/>
    <w:autoRedefine/>
    <w:uiPriority w:val="99"/>
    <w:semiHidden/>
    <w:rsid w:val="00ED6086"/>
    <w:pPr>
      <w:spacing w:after="100"/>
      <w:ind w:left="1540"/>
    </w:pPr>
    <w:rPr>
      <w:rFonts w:eastAsia="Times New Roman"/>
      <w:lang w:eastAsia="ru-RU"/>
    </w:rPr>
  </w:style>
  <w:style w:type="paragraph" w:styleId="TOC9">
    <w:name w:val="toc 9"/>
    <w:basedOn w:val="Normal"/>
    <w:next w:val="Normal"/>
    <w:autoRedefine/>
    <w:uiPriority w:val="99"/>
    <w:semiHidden/>
    <w:rsid w:val="00ED6086"/>
    <w:pPr>
      <w:spacing w:after="100"/>
      <w:ind w:left="1760"/>
    </w:pPr>
    <w:rPr>
      <w:rFonts w:eastAsia="Times New Roman"/>
      <w:lang w:eastAsia="ru-RU"/>
    </w:rPr>
  </w:style>
  <w:style w:type="character" w:styleId="Strong">
    <w:name w:val="Strong"/>
    <w:basedOn w:val="DefaultParagraphFont"/>
    <w:uiPriority w:val="99"/>
    <w:qFormat/>
    <w:rsid w:val="00CB0838"/>
    <w:rPr>
      <w:b/>
      <w:bCs/>
    </w:rPr>
  </w:style>
  <w:style w:type="paragraph" w:styleId="Title">
    <w:name w:val="Title"/>
    <w:basedOn w:val="Normal"/>
    <w:next w:val="Normal"/>
    <w:link w:val="TitleChar"/>
    <w:uiPriority w:val="99"/>
    <w:qFormat/>
    <w:rsid w:val="004C5820"/>
    <w:pPr>
      <w:pBdr>
        <w:bottom w:val="single" w:sz="8" w:space="4" w:color="4F81BD"/>
      </w:pBdr>
      <w:spacing w:after="300" w:line="240" w:lineRule="auto"/>
    </w:pPr>
    <w:rPr>
      <w:rFonts w:ascii="Cambria" w:eastAsia="Times New Roman" w:hAnsi="Cambria" w:cs="Cambria"/>
      <w:color w:val="17365D"/>
      <w:spacing w:val="5"/>
      <w:kern w:val="28"/>
      <w:sz w:val="52"/>
      <w:szCs w:val="52"/>
    </w:rPr>
  </w:style>
  <w:style w:type="character" w:customStyle="1" w:styleId="TitleChar">
    <w:name w:val="Title Char"/>
    <w:basedOn w:val="DefaultParagraphFont"/>
    <w:link w:val="Title"/>
    <w:uiPriority w:val="99"/>
    <w:locked/>
    <w:rsid w:val="004C5820"/>
    <w:rPr>
      <w:rFonts w:ascii="Cambria" w:hAnsi="Cambria" w:cs="Cambria"/>
      <w:color w:val="17365D"/>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919485188">
      <w:marLeft w:val="0"/>
      <w:marRight w:val="0"/>
      <w:marTop w:val="0"/>
      <w:marBottom w:val="0"/>
      <w:divBdr>
        <w:top w:val="none" w:sz="0" w:space="0" w:color="auto"/>
        <w:left w:val="none" w:sz="0" w:space="0" w:color="auto"/>
        <w:bottom w:val="none" w:sz="0" w:space="0" w:color="auto"/>
        <w:right w:val="none" w:sz="0" w:space="0" w:color="auto"/>
      </w:divBdr>
    </w:div>
    <w:div w:id="1919485189">
      <w:marLeft w:val="0"/>
      <w:marRight w:val="0"/>
      <w:marTop w:val="0"/>
      <w:marBottom w:val="0"/>
      <w:divBdr>
        <w:top w:val="none" w:sz="0" w:space="0" w:color="auto"/>
        <w:left w:val="none" w:sz="0" w:space="0" w:color="auto"/>
        <w:bottom w:val="none" w:sz="0" w:space="0" w:color="auto"/>
        <w:right w:val="none" w:sz="0" w:space="0" w:color="auto"/>
      </w:divBdr>
    </w:div>
    <w:div w:id="19194851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1052;&#1099;_&#1088;&#1077;&#1082;&#1086;&#1084;&#1077;&#1085;&#1076;&#1091;&#1077;&#1084;" TargetMode="External"/><Relationship Id="rId39" Type="http://schemas.openxmlformats.org/officeDocument/2006/relationships/image" Target="media/image14.png"/><Relationship Id="rId21" Type="http://schemas.openxmlformats.org/officeDocument/2006/relationships/hyperlink" Target="http://dev.1c-bitrix.ru/api_help/main/reference/cmain/includefile.php" TargetMode="External"/><Relationship Id="rId34" Type="http://schemas.openxmlformats.org/officeDocument/2006/relationships/image" Target="media/image12.png"/><Relationship Id="rId42" Type="http://schemas.openxmlformats.org/officeDocument/2006/relationships/hyperlink" Target="http://dev.1c-bitrix.ru/api_help/" TargetMode="External"/><Relationship Id="rId47" Type="http://schemas.openxmlformats.org/officeDocument/2006/relationships/hyperlink" Target="http://dev.1c-bitrix.ru/intranet_help/content/iblock/components_2/catalog/catalog.php" TargetMode="External"/><Relationship Id="rId50" Type="http://schemas.openxmlformats.org/officeDocument/2006/relationships/hyperlink" Target="&#1089;_&#1101;&#1090;&#1080;&#1084;" TargetMode="External"/><Relationship Id="rId55" Type="http://schemas.openxmlformats.org/officeDocument/2006/relationships/hyperlink" Target="http://dev.1c-bitrix.ru/api_help/" TargetMode="External"/><Relationship Id="rId63" Type="http://schemas.openxmlformats.org/officeDocument/2006/relationships/image" Target="media/image23.png"/><Relationship Id="rId68" Type="http://schemas.openxmlformats.org/officeDocument/2006/relationships/hyperlink" Target="http://dev.1c-bitrix.ru/user_help/content/iblock/components_2/news/news.php" TargetMode="External"/><Relationship Id="rId76" Type="http://schemas.openxmlformats.org/officeDocument/2006/relationships/hyperlink" Target="http://dev.1c-bitrix.ru/user_help/content/iblock/components_2/news/news.php" TargetMode="External"/><Relationship Id="rId84" Type="http://schemas.openxmlformats.org/officeDocument/2006/relationships/hyperlink" Target="http://dev.1c-bitrix.ru/api_help/" TargetMode="External"/><Relationship Id="rId89" Type="http://schemas.openxmlformats.org/officeDocument/2006/relationships/image" Target="media/image27.png"/><Relationship Id="rId7" Type="http://schemas.openxmlformats.org/officeDocument/2006/relationships/hyperlink" Target="Smirnova@internet-client.ru" TargetMode="External"/><Relationship Id="rId71" Type="http://schemas.openxmlformats.org/officeDocument/2006/relationships/hyperlink" Target="http://dev.1c-bitrix.ru/user_help/content/iblock/components_2/element_add/iblock_element_add_form.php" TargetMode="External"/><Relationship Id="rId92" Type="http://schemas.openxmlformats.org/officeDocument/2006/relationships/hyperlink" Target="http://dev.1c-bitrix.ru/learning/course/index.php?COURSE_ID=4&amp;LESSON_ID=1736"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9.png"/><Relationship Id="rId11" Type="http://schemas.openxmlformats.org/officeDocument/2006/relationships/hyperlink" Target="http://dev.1c-bitrix.ru/api_help/main/general/menu.php" TargetMode="External"/><Relationship Id="rId24" Type="http://schemas.openxmlformats.org/officeDocument/2006/relationships/hyperlink" Target="http://dev.1c-bitrix.ru/api_help/main/reference/cmain/includefile.php" TargetMode="External"/><Relationship Id="rId32" Type="http://schemas.openxmlformats.org/officeDocument/2006/relationships/image" Target="media/image11.png"/><Relationship Id="rId37" Type="http://schemas.openxmlformats.org/officeDocument/2006/relationships/image" Target="media/image13.png"/><Relationship Id="rId40" Type="http://schemas.openxmlformats.org/officeDocument/2006/relationships/hyperlink" Target="http://dev.1c-bitrix.ru/user_help/content/iblock/components_2/catalog/catalog.php" TargetMode="External"/><Relationship Id="rId45" Type="http://schemas.openxmlformats.org/officeDocument/2006/relationships/hyperlink" Target="http://dev.1c-bitrix.ru/user_help/content/iblock/components_2/catalog/catalog.php" TargetMode="External"/><Relationship Id="rId53" Type="http://schemas.openxmlformats.org/officeDocument/2006/relationships/hyperlink" Target="http://dev.1c-bitrix.ru/intranet_help/content/iblock/components_2/catalog/catalog.php" TargetMode="External"/><Relationship Id="rId58" Type="http://schemas.openxmlformats.org/officeDocument/2006/relationships/image" Target="media/image22.png"/><Relationship Id="rId66" Type="http://schemas.openxmlformats.org/officeDocument/2006/relationships/hyperlink" Target="http://dev.1c-bitrix.ru/user_help/content/iblock/components_2/element_add/iblock_element_add_form.php" TargetMode="External"/><Relationship Id="rId74" Type="http://schemas.openxmlformats.org/officeDocument/2006/relationships/image" Target="media/image25.png"/><Relationship Id="rId79" Type="http://schemas.openxmlformats.org/officeDocument/2006/relationships/hyperlink" Target="http://dev.1c-bitrix.ru/user_help/content/iblock/components_2/news/news.php" TargetMode="External"/><Relationship Id="rId87" Type="http://schemas.openxmlformats.org/officeDocument/2006/relationships/hyperlink" Target="http://dev.1c-bitrix.ru/user_help/content/iblock/components_2/element_add/iblock_element_add_form.php" TargetMode="External"/><Relationship Id="rId5" Type="http://schemas.openxmlformats.org/officeDocument/2006/relationships/footnotes" Target="footnotes.xml"/><Relationship Id="rId61" Type="http://schemas.openxmlformats.org/officeDocument/2006/relationships/hyperlink" Target="http://dev.1c-bitrix.ru/user_help/content/iblock/components_2/news/news_detail.php" TargetMode="External"/><Relationship Id="rId82" Type="http://schemas.openxmlformats.org/officeDocument/2006/relationships/hyperlink" Target="http://dev.1c-bitrix.ru/api_help/" TargetMode="External"/><Relationship Id="rId90" Type="http://schemas.openxmlformats.org/officeDocument/2006/relationships/hyperlink" Target="http://dev.1c-bitrix.ru/user_help/settings/search/components_2/search_page.php" TargetMode="External"/><Relationship Id="rId95" Type="http://schemas.openxmlformats.org/officeDocument/2006/relationships/fontTable" Target="fontTable.xml"/><Relationship Id="rId19" Type="http://schemas.openxmlformats.org/officeDocument/2006/relationships/hyperlink" Target="http://dev.1c-bitrix.ru/api_help/main/general/navchain.php" TargetMode="External"/><Relationship Id="rId14" Type="http://schemas.openxmlformats.org/officeDocument/2006/relationships/hyperlink" Target="http://dev.1c-bitrix.ru/learning/course/index.php?COURSE_ID=35&amp;CHAPTER_ID=666" TargetMode="Externa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hyperlink" Target="http://dev.1c-bitrix.ru/intranet_help/content/iblock/components_2/news/news_list.php" TargetMode="External"/><Relationship Id="rId43" Type="http://schemas.openxmlformats.org/officeDocument/2006/relationships/hyperlink" Target="http://dev.1c-bitrix.ru/api_help/" TargetMode="External"/><Relationship Id="rId48" Type="http://schemas.openxmlformats.org/officeDocument/2006/relationships/image" Target="media/image18.png"/><Relationship Id="rId56" Type="http://schemas.openxmlformats.org/officeDocument/2006/relationships/image" Target="media/image21.png"/><Relationship Id="rId64" Type="http://schemas.openxmlformats.org/officeDocument/2006/relationships/image" Target="media/image24.png"/><Relationship Id="rId69" Type="http://schemas.openxmlformats.org/officeDocument/2006/relationships/hyperlink" Target="http://dev.1c-bitrix.ru/user_help/content/iblock/components_2/element_add/iblock_element_add_form.php" TargetMode="External"/><Relationship Id="rId77" Type="http://schemas.openxmlformats.org/officeDocument/2006/relationships/hyperlink" Target="http://dev.1c-bitrix.ru/api_help/" TargetMode="External"/><Relationship Id="rId8" Type="http://schemas.openxmlformats.org/officeDocument/2006/relationships/hyperlink" Target="Legna" TargetMode="External"/><Relationship Id="rId51" Type="http://schemas.openxmlformats.org/officeDocument/2006/relationships/hyperlink" Target="&#1044;&#1088;&#1091;&#1075;&#1080;&#1077;_&#1090;&#1086;&#1074;&#1072;&#1088;&#1099;" TargetMode="External"/><Relationship Id="rId72" Type="http://schemas.openxmlformats.org/officeDocument/2006/relationships/hyperlink" Target="http://dev.1c-bitrix.ru/api_help/" TargetMode="External"/><Relationship Id="rId80" Type="http://schemas.openxmlformats.org/officeDocument/2006/relationships/hyperlink" Target="http://dev.1c-bitrix.ru/user_help/content/iblock/components_2/element_add/iblock_element_add_form.php" TargetMode="External"/><Relationship Id="rId85" Type="http://schemas.openxmlformats.org/officeDocument/2006/relationships/hyperlink" Target="http://dev.1c-bitrix.ru/user_help/content/iblock/components_2/news/news.php" TargetMode="External"/><Relationship Id="rId93" Type="http://schemas.openxmlformats.org/officeDocument/2006/relationships/hyperlink" Target="http://jacklmoore.com/colorbox/"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dev.1c-bitrix.ru/api_help/main/general/menu.php" TargetMode="External"/><Relationship Id="rId25" Type="http://schemas.openxmlformats.org/officeDocument/2006/relationships/hyperlink" Target="&#1087;&#1088;&#1077;&#1079;&#1077;&#1085;&#1090;&#1072;&#1094;&#1080;&#1086;&#1085;&#1085;&#1099;&#1081;_&#1073;&#1083;&#1086;&#1082;" TargetMode="External"/><Relationship Id="rId33" Type="http://schemas.openxmlformats.org/officeDocument/2006/relationships/hyperlink" Target="http://dev.1c-bitrix.ru/user_help/content/iblock/components_2/catalog/catalog_section_list.php" TargetMode="External"/><Relationship Id="rId38" Type="http://schemas.openxmlformats.org/officeDocument/2006/relationships/hyperlink" Target="http://dev.1c-bitrix.ru/intranet_help/content/iblock/components_2/news/news_list.php" TargetMode="External"/><Relationship Id="rId46" Type="http://schemas.openxmlformats.org/officeDocument/2006/relationships/image" Target="media/image17.png"/><Relationship Id="rId59" Type="http://schemas.openxmlformats.org/officeDocument/2006/relationships/hyperlink" Target="http://dev.1c-bitrix.ru/user_help/content/iblock/components_2/catalog/catalog_section.php" TargetMode="External"/><Relationship Id="rId67" Type="http://schemas.openxmlformats.org/officeDocument/2006/relationships/hyperlink" Target="http://dev.1c-bitrix.ru/api_help/" TargetMode="External"/><Relationship Id="rId20" Type="http://schemas.openxmlformats.org/officeDocument/2006/relationships/hyperlink" Target="http://dev.1c-bitrix.ru/user_help/settings/search/index.php" TargetMode="External"/><Relationship Id="rId41" Type="http://schemas.openxmlformats.org/officeDocument/2006/relationships/image" Target="media/image15.jpeg"/><Relationship Id="rId54" Type="http://schemas.openxmlformats.org/officeDocument/2006/relationships/image" Target="media/image20.jpeg"/><Relationship Id="rId62" Type="http://schemas.openxmlformats.org/officeDocument/2006/relationships/hyperlink" Target="http://dev.1c-bitrix.ru/user_help/content/iblock/components_2/news/news.php" TargetMode="External"/><Relationship Id="rId70" Type="http://schemas.openxmlformats.org/officeDocument/2006/relationships/hyperlink" Target="http://dev.1c-bitrix.ru/api_help/" TargetMode="External"/><Relationship Id="rId75" Type="http://schemas.openxmlformats.org/officeDocument/2006/relationships/hyperlink" Target="http://dev.1c-bitrix.ru/api_help/" TargetMode="External"/><Relationship Id="rId83" Type="http://schemas.openxmlformats.org/officeDocument/2006/relationships/hyperlink" Target="http://dev.1c-bitrix.ru/api_help/" TargetMode="External"/><Relationship Id="rId88" Type="http://schemas.openxmlformats.org/officeDocument/2006/relationships/hyperlink" Target="http://dev.1c-bitrix.ru/user_help/content/iblock/components_2/news/news.php" TargetMode="External"/><Relationship Id="rId91" Type="http://schemas.openxmlformats.org/officeDocument/2006/relationships/image" Target="media/image28.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dev.1c-bitrix.ru/api_help/main/general/menu.php" TargetMode="External"/><Relationship Id="rId28" Type="http://schemas.openxmlformats.org/officeDocument/2006/relationships/hyperlink" Target="http://dev.1c-bitrix.ru/api_help/main/reference/cmain/includefile.php" TargetMode="External"/><Relationship Id="rId36" Type="http://schemas.openxmlformats.org/officeDocument/2006/relationships/hyperlink" Target="http://dev.1c-bitrix.ru/user_help/content/iblock/components_2/catalog/catalog_top.php" TargetMode="External"/><Relationship Id="rId49" Type="http://schemas.openxmlformats.org/officeDocument/2006/relationships/hyperlink" Target="http://dev.1c-bitrix.ru/intranet_help/content/iblock/components_2/catalog/catalog.php" TargetMode="External"/><Relationship Id="rId57" Type="http://schemas.openxmlformats.org/officeDocument/2006/relationships/hyperlink" Target="http://dev.1c-bitrix.ru/user_help/content/iblock/components_2/catalog/catalog_section.php" TargetMode="External"/><Relationship Id="rId10" Type="http://schemas.openxmlformats.org/officeDocument/2006/relationships/image" Target="media/image1.png"/><Relationship Id="rId31" Type="http://schemas.openxmlformats.org/officeDocument/2006/relationships/hyperlink" Target="http://dev.1c-bitrix.ru/learning/course/index.php?COURSE_ID=35&amp;CHAPTER_ID=666" TargetMode="External"/><Relationship Id="rId44" Type="http://schemas.openxmlformats.org/officeDocument/2006/relationships/image" Target="media/image16.png"/><Relationship Id="rId52" Type="http://schemas.openxmlformats.org/officeDocument/2006/relationships/image" Target="media/image19.png"/><Relationship Id="rId60" Type="http://schemas.openxmlformats.org/officeDocument/2006/relationships/hyperlink" Target="http://dev.1c-bitrix.ru/intranet_help/content/iblock/components_2/news/news_list.php" TargetMode="External"/><Relationship Id="rId65" Type="http://schemas.openxmlformats.org/officeDocument/2006/relationships/hyperlink" Target="http://dev.1c-bitrix.ru/user_help/content/iblock/components_2/element_add/iblock_element_add_form.php" TargetMode="External"/><Relationship Id="rId73" Type="http://schemas.openxmlformats.org/officeDocument/2006/relationships/hyperlink" Target="http://dev.1c-bitrix.ru/user_help/settings/users/components_2/system_auth_form.php" TargetMode="External"/><Relationship Id="rId78" Type="http://schemas.openxmlformats.org/officeDocument/2006/relationships/image" Target="media/image26.png"/><Relationship Id="rId81" Type="http://schemas.openxmlformats.org/officeDocument/2006/relationships/hyperlink" Target="http://dev.1c-bitrix.ru/api_help/" TargetMode="External"/><Relationship Id="rId86" Type="http://schemas.openxmlformats.org/officeDocument/2006/relationships/hyperlink" Target="http://dev.1c-bitrix.ru/user_help/content/iblock/components_2/news/news.php"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LEG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TotalTime>
  <Pages>41</Pages>
  <Words>7983</Words>
  <Characters>-32766</Characters>
  <Application>Microsoft Office Outlook</Application>
  <DocSecurity>0</DocSecurity>
  <Lines>0</Lines>
  <Paragraphs>0</Paragraphs>
  <ScaleCrop>false</ScaleCrop>
  <Company>Grizli777</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Создание сайта legna</dc:title>
  <dc:subject/>
  <dc:creator>ska</dc:creator>
  <cp:keywords/>
  <dc:description/>
  <cp:lastModifiedBy>Наталья</cp:lastModifiedBy>
  <cp:revision>3</cp:revision>
  <dcterms:created xsi:type="dcterms:W3CDTF">2015-04-15T08:14:00Z</dcterms:created>
  <dcterms:modified xsi:type="dcterms:W3CDTF">2015-04-15T08:20:00Z</dcterms:modified>
</cp:coreProperties>
</file>